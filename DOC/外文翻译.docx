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78B81" w14:textId="77777777" w:rsidR="004C696F" w:rsidRDefault="004C696F">
      <w:pPr>
        <w:jc w:val="center"/>
        <w:rPr>
          <w:b/>
          <w:sz w:val="28"/>
          <w:szCs w:val="28"/>
        </w:rPr>
      </w:pPr>
      <w:r>
        <w:rPr>
          <w:rFonts w:hint="eastAsia"/>
          <w:b/>
          <w:sz w:val="28"/>
          <w:szCs w:val="28"/>
        </w:rPr>
        <w:t>毕业设计（论文）外文文献翻译要求</w:t>
      </w:r>
    </w:p>
    <w:p w14:paraId="5FFFDB1B" w14:textId="77777777" w:rsidR="004C696F" w:rsidRDefault="004C696F">
      <w:pPr>
        <w:spacing w:line="360" w:lineRule="auto"/>
        <w:ind w:firstLineChars="200" w:firstLine="420"/>
        <w:rPr>
          <w:rFonts w:ascii="宋体" w:hAnsi="宋体" w:cs="宋体"/>
          <w:kern w:val="0"/>
          <w:sz w:val="21"/>
          <w:szCs w:val="21"/>
        </w:rPr>
      </w:pPr>
      <w:r>
        <w:rPr>
          <w:rFonts w:ascii="宋体" w:hAnsi="宋体" w:cs="宋体" w:hint="eastAsia"/>
          <w:kern w:val="0"/>
          <w:sz w:val="21"/>
          <w:szCs w:val="21"/>
        </w:rPr>
        <w:t>根据校教务处对2010届毕业设计（论文）的要求，为提高毕业论文（设计）的质量，经研究决定，</w:t>
      </w:r>
      <w:r>
        <w:rPr>
          <w:rFonts w:ascii="宋体" w:hAnsi="宋体"/>
          <w:kern w:val="0"/>
          <w:sz w:val="21"/>
          <w:szCs w:val="21"/>
        </w:rPr>
        <w:t>20</w:t>
      </w:r>
      <w:r>
        <w:rPr>
          <w:rFonts w:ascii="宋体" w:hAnsi="宋体" w:hint="eastAsia"/>
          <w:kern w:val="0"/>
          <w:sz w:val="21"/>
          <w:szCs w:val="21"/>
        </w:rPr>
        <w:t>10</w:t>
      </w:r>
      <w:r>
        <w:rPr>
          <w:rFonts w:ascii="宋体" w:hAnsi="宋体" w:cs="宋体" w:hint="eastAsia"/>
          <w:kern w:val="0"/>
          <w:sz w:val="21"/>
          <w:szCs w:val="21"/>
        </w:rPr>
        <w:t>届毕业论文（设计）要求翻译</w:t>
      </w:r>
      <w:r>
        <w:rPr>
          <w:rFonts w:ascii="宋体" w:hAnsi="宋体"/>
          <w:kern w:val="0"/>
          <w:sz w:val="21"/>
          <w:szCs w:val="21"/>
        </w:rPr>
        <w:t>2</w:t>
      </w:r>
      <w:r>
        <w:rPr>
          <w:rFonts w:ascii="宋体" w:hAnsi="宋体" w:cs="宋体" w:hint="eastAsia"/>
          <w:kern w:val="0"/>
          <w:sz w:val="21"/>
          <w:szCs w:val="21"/>
        </w:rPr>
        <w:t>篇外文文献（每篇译文的中文字数一般要求不少于</w:t>
      </w:r>
      <w:r>
        <w:rPr>
          <w:rFonts w:ascii="宋体" w:hAnsi="宋体"/>
          <w:kern w:val="0"/>
          <w:sz w:val="21"/>
          <w:szCs w:val="21"/>
        </w:rPr>
        <w:t>3000</w:t>
      </w:r>
      <w:r>
        <w:rPr>
          <w:rFonts w:ascii="宋体" w:hAnsi="宋体" w:cs="宋体" w:hint="eastAsia"/>
          <w:kern w:val="0"/>
          <w:sz w:val="21"/>
          <w:szCs w:val="21"/>
        </w:rPr>
        <w:t>）或外文字符不少于1.5万。</w:t>
      </w:r>
    </w:p>
    <w:p w14:paraId="758595C3" w14:textId="77777777" w:rsidR="004C696F" w:rsidRDefault="004C696F">
      <w:pPr>
        <w:spacing w:line="360" w:lineRule="auto"/>
        <w:ind w:firstLineChars="200" w:firstLine="420"/>
        <w:rPr>
          <w:rFonts w:ascii="宋体" w:hAnsi="宋体" w:cs="宋体"/>
          <w:kern w:val="0"/>
          <w:sz w:val="21"/>
          <w:szCs w:val="21"/>
        </w:rPr>
      </w:pPr>
      <w:r>
        <w:rPr>
          <w:rFonts w:ascii="宋体" w:hAnsi="宋体" w:cs="宋体" w:hint="eastAsia"/>
          <w:kern w:val="0"/>
          <w:sz w:val="21"/>
          <w:szCs w:val="21"/>
        </w:rPr>
        <w:t>翻译的外文文献应主要选自学术期刊、学术会议的文章、有关著作及其他相关材料，应与毕业论文（设计）主题相关，并作为外文参考文献列入毕业论文（设计）的参考文献。并在每篇中文译文首页用“脚注”形式注明原文作者及出处，中文译文后应附外文原文。</w:t>
      </w:r>
    </w:p>
    <w:p w14:paraId="20CF5CD1" w14:textId="77777777" w:rsidR="004C696F" w:rsidRDefault="004C696F">
      <w:pPr>
        <w:spacing w:line="360" w:lineRule="auto"/>
        <w:ind w:firstLineChars="200" w:firstLine="420"/>
        <w:rPr>
          <w:rFonts w:ascii="宋体" w:hAnsi="宋体"/>
          <w:color w:val="FF6600"/>
          <w:sz w:val="21"/>
          <w:szCs w:val="21"/>
        </w:rPr>
      </w:pPr>
      <w:r>
        <w:rPr>
          <w:rFonts w:ascii="宋体" w:hAnsi="宋体" w:cs="宋体" w:hint="eastAsia"/>
          <w:kern w:val="0"/>
          <w:sz w:val="21"/>
          <w:szCs w:val="21"/>
        </w:rPr>
        <w:t>中文译文的基本撰写格式为题目采用小三号黑体字居中打印，正文采用小四号宋体字，行间距一般为固定值20磅，标准字符间距</w:t>
      </w:r>
      <w:r>
        <w:rPr>
          <w:rFonts w:ascii="宋体" w:hAnsi="宋体" w:hint="eastAsia"/>
          <w:kern w:val="0"/>
          <w:szCs w:val="21"/>
        </w:rPr>
        <w:t>。</w:t>
      </w:r>
      <w:r>
        <w:rPr>
          <w:rFonts w:ascii="宋体" w:hAnsi="宋体" w:cs="宋体" w:hint="eastAsia"/>
          <w:kern w:val="0"/>
          <w:sz w:val="21"/>
          <w:szCs w:val="21"/>
        </w:rPr>
        <w:t>页边距为左3cm，右2.5cm，上下各2.5cm，页面统一采用A4纸，使用学校统一规定的封面格式，并按“封面、译文一、外文原文一、译文二、外文原文二、外文翻译考核表”的顺序统一装订，</w:t>
      </w:r>
      <w:r>
        <w:rPr>
          <w:rFonts w:hint="eastAsia"/>
          <w:sz w:val="21"/>
          <w:szCs w:val="21"/>
        </w:rPr>
        <w:t>与开题报告一同提交。</w:t>
      </w:r>
    </w:p>
    <w:p w14:paraId="4E2884E2" w14:textId="77777777" w:rsidR="004C696F" w:rsidRDefault="004C696F">
      <w:pPr>
        <w:spacing w:line="360" w:lineRule="auto"/>
        <w:rPr>
          <w:sz w:val="21"/>
          <w:szCs w:val="21"/>
        </w:rPr>
      </w:pPr>
      <w:r>
        <w:rPr>
          <w:rFonts w:hint="eastAsia"/>
          <w:sz w:val="21"/>
          <w:szCs w:val="21"/>
        </w:rPr>
        <w:t xml:space="preserve">    </w:t>
      </w:r>
    </w:p>
    <w:p w14:paraId="037EAC78" w14:textId="77777777" w:rsidR="004C696F" w:rsidRDefault="004C696F">
      <w:pPr>
        <w:spacing w:line="360" w:lineRule="auto"/>
        <w:ind w:right="420"/>
        <w:jc w:val="right"/>
        <w:rPr>
          <w:sz w:val="21"/>
          <w:szCs w:val="21"/>
        </w:rPr>
      </w:pPr>
      <w:r>
        <w:rPr>
          <w:rFonts w:hint="eastAsia"/>
          <w:sz w:val="21"/>
          <w:szCs w:val="21"/>
        </w:rPr>
        <w:t>计算机学院</w:t>
      </w:r>
    </w:p>
    <w:p w14:paraId="2DAB2D52" w14:textId="77777777" w:rsidR="004C696F" w:rsidRDefault="004C696F">
      <w:pPr>
        <w:spacing w:line="360" w:lineRule="auto"/>
        <w:jc w:val="right"/>
        <w:rPr>
          <w:sz w:val="21"/>
          <w:szCs w:val="21"/>
        </w:rPr>
      </w:pPr>
      <w:r>
        <w:rPr>
          <w:rFonts w:hint="eastAsia"/>
          <w:sz w:val="21"/>
          <w:szCs w:val="21"/>
        </w:rPr>
        <w:t>二〇〇九年六月一日</w:t>
      </w:r>
    </w:p>
    <w:p w14:paraId="1AF65F55" w14:textId="77777777" w:rsidR="004C696F" w:rsidRDefault="004C696F">
      <w:pPr>
        <w:spacing w:line="360" w:lineRule="auto"/>
        <w:jc w:val="right"/>
        <w:rPr>
          <w:sz w:val="21"/>
          <w:szCs w:val="21"/>
        </w:rPr>
      </w:pPr>
    </w:p>
    <w:p w14:paraId="78B410B9" w14:textId="77777777" w:rsidR="004C696F" w:rsidRDefault="004C696F">
      <w:pPr>
        <w:spacing w:line="360" w:lineRule="auto"/>
        <w:jc w:val="right"/>
        <w:rPr>
          <w:sz w:val="21"/>
          <w:szCs w:val="21"/>
        </w:rPr>
      </w:pPr>
    </w:p>
    <w:p w14:paraId="2EF28909" w14:textId="77777777" w:rsidR="004C696F" w:rsidRDefault="004C696F">
      <w:pPr>
        <w:spacing w:line="360" w:lineRule="auto"/>
        <w:jc w:val="right"/>
        <w:rPr>
          <w:sz w:val="21"/>
          <w:szCs w:val="21"/>
        </w:rPr>
      </w:pPr>
    </w:p>
    <w:p w14:paraId="297FF39D" w14:textId="77777777" w:rsidR="004C696F" w:rsidRDefault="004C696F">
      <w:pPr>
        <w:spacing w:line="360" w:lineRule="auto"/>
        <w:jc w:val="right"/>
        <w:rPr>
          <w:sz w:val="21"/>
          <w:szCs w:val="21"/>
        </w:rPr>
      </w:pPr>
    </w:p>
    <w:p w14:paraId="2CB1A39B" w14:textId="77777777" w:rsidR="004C696F" w:rsidRDefault="004C696F">
      <w:pPr>
        <w:spacing w:line="360" w:lineRule="auto"/>
        <w:jc w:val="right"/>
        <w:rPr>
          <w:sz w:val="21"/>
          <w:szCs w:val="21"/>
        </w:rPr>
      </w:pPr>
    </w:p>
    <w:p w14:paraId="35DE356B" w14:textId="77777777" w:rsidR="004C696F" w:rsidRDefault="004C696F">
      <w:pPr>
        <w:spacing w:line="360" w:lineRule="auto"/>
        <w:jc w:val="right"/>
        <w:rPr>
          <w:sz w:val="21"/>
          <w:szCs w:val="21"/>
        </w:rPr>
      </w:pPr>
    </w:p>
    <w:p w14:paraId="28B427FC" w14:textId="77777777" w:rsidR="004C696F" w:rsidRDefault="004C696F">
      <w:pPr>
        <w:spacing w:line="360" w:lineRule="auto"/>
        <w:jc w:val="right"/>
        <w:rPr>
          <w:sz w:val="21"/>
          <w:szCs w:val="21"/>
        </w:rPr>
      </w:pPr>
    </w:p>
    <w:p w14:paraId="226EA76B" w14:textId="77777777" w:rsidR="004C696F" w:rsidRDefault="004C696F">
      <w:pPr>
        <w:spacing w:line="360" w:lineRule="auto"/>
        <w:jc w:val="right"/>
        <w:rPr>
          <w:sz w:val="21"/>
          <w:szCs w:val="21"/>
        </w:rPr>
      </w:pPr>
    </w:p>
    <w:p w14:paraId="0A19888B" w14:textId="77777777" w:rsidR="004C696F" w:rsidRDefault="004C696F">
      <w:pPr>
        <w:spacing w:line="360" w:lineRule="auto"/>
        <w:jc w:val="right"/>
        <w:rPr>
          <w:sz w:val="21"/>
          <w:szCs w:val="21"/>
        </w:rPr>
      </w:pPr>
    </w:p>
    <w:p w14:paraId="1097F9B7" w14:textId="77777777" w:rsidR="004C696F" w:rsidRDefault="004C696F">
      <w:pPr>
        <w:spacing w:line="360" w:lineRule="auto"/>
        <w:jc w:val="right"/>
        <w:rPr>
          <w:sz w:val="21"/>
          <w:szCs w:val="21"/>
        </w:rPr>
      </w:pPr>
    </w:p>
    <w:p w14:paraId="3153A451" w14:textId="77777777" w:rsidR="004C696F" w:rsidRDefault="004C696F">
      <w:pPr>
        <w:spacing w:line="360" w:lineRule="auto"/>
        <w:jc w:val="right"/>
        <w:rPr>
          <w:sz w:val="21"/>
          <w:szCs w:val="21"/>
        </w:rPr>
      </w:pPr>
    </w:p>
    <w:p w14:paraId="70D39229" w14:textId="77777777" w:rsidR="004C696F" w:rsidRDefault="004C696F">
      <w:pPr>
        <w:spacing w:line="360" w:lineRule="auto"/>
        <w:jc w:val="right"/>
        <w:rPr>
          <w:sz w:val="21"/>
          <w:szCs w:val="21"/>
        </w:rPr>
      </w:pPr>
    </w:p>
    <w:p w14:paraId="7F9B2DD2" w14:textId="77777777" w:rsidR="004C696F" w:rsidRDefault="004C696F">
      <w:pPr>
        <w:spacing w:line="360" w:lineRule="auto"/>
        <w:jc w:val="right"/>
        <w:rPr>
          <w:sz w:val="21"/>
          <w:szCs w:val="21"/>
        </w:rPr>
      </w:pPr>
    </w:p>
    <w:p w14:paraId="7F39C619" w14:textId="77777777" w:rsidR="004C696F" w:rsidRDefault="004C696F">
      <w:pPr>
        <w:spacing w:line="360" w:lineRule="auto"/>
        <w:jc w:val="right"/>
        <w:rPr>
          <w:sz w:val="21"/>
          <w:szCs w:val="21"/>
        </w:rPr>
      </w:pPr>
    </w:p>
    <w:p w14:paraId="6671B42D" w14:textId="77777777" w:rsidR="004C696F" w:rsidRDefault="004C696F">
      <w:pPr>
        <w:jc w:val="center"/>
      </w:pPr>
    </w:p>
    <w:p w14:paraId="331A0F5F" w14:textId="77777777" w:rsidR="004C696F" w:rsidRDefault="004C696F">
      <w:pPr>
        <w:jc w:val="center"/>
      </w:pPr>
    </w:p>
    <w:p w14:paraId="09CC6E01" w14:textId="77777777" w:rsidR="004C696F" w:rsidRDefault="004C696F">
      <w:pPr>
        <w:spacing w:before="100" w:beforeAutospacing="1" w:after="100" w:afterAutospacing="1"/>
        <w:jc w:val="center"/>
        <w:rPr>
          <w:sz w:val="60"/>
          <w:szCs w:val="60"/>
        </w:rPr>
      </w:pPr>
      <w:r>
        <w:rPr>
          <w:rFonts w:hint="eastAsia"/>
          <w:b/>
          <w:bCs/>
          <w:spacing w:val="60"/>
          <w:sz w:val="60"/>
          <w:szCs w:val="60"/>
        </w:rPr>
        <w:lastRenderedPageBreak/>
        <w:t>杭州电子科技大学</w:t>
      </w:r>
    </w:p>
    <w:p w14:paraId="02A4E293" w14:textId="77777777" w:rsidR="004C696F" w:rsidRDefault="004C696F">
      <w:pPr>
        <w:spacing w:before="100" w:beforeAutospacing="1" w:after="100" w:afterAutospacing="1"/>
        <w:jc w:val="center"/>
        <w:rPr>
          <w:spacing w:val="60"/>
          <w:sz w:val="48"/>
          <w:szCs w:val="48"/>
        </w:rPr>
      </w:pPr>
      <w:r>
        <w:rPr>
          <w:rFonts w:hint="eastAsia"/>
          <w:b/>
          <w:bCs/>
          <w:spacing w:val="60"/>
          <w:sz w:val="48"/>
          <w:szCs w:val="48"/>
        </w:rPr>
        <w:t>毕业设计（论文）外文文献翻译</w:t>
      </w:r>
    </w:p>
    <w:p w14:paraId="0A94DC73" w14:textId="77777777" w:rsidR="004C696F" w:rsidRDefault="004C696F">
      <w:pPr>
        <w:jc w:val="center"/>
        <w:rPr>
          <w:b/>
          <w:sz w:val="48"/>
        </w:rPr>
      </w:pPr>
    </w:p>
    <w:tbl>
      <w:tblPr>
        <w:tblW w:w="0" w:type="auto"/>
        <w:jc w:val="center"/>
        <w:tblLayout w:type="fixed"/>
        <w:tblLook w:val="0000" w:firstRow="0" w:lastRow="0" w:firstColumn="0" w:lastColumn="0" w:noHBand="0" w:noVBand="0"/>
      </w:tblPr>
      <w:tblGrid>
        <w:gridCol w:w="2328"/>
        <w:gridCol w:w="5951"/>
      </w:tblGrid>
      <w:tr w:rsidR="004C696F" w14:paraId="2365ECCA" w14:textId="77777777">
        <w:trPr>
          <w:trHeight w:hRule="exact" w:val="1021"/>
          <w:jc w:val="center"/>
        </w:trPr>
        <w:tc>
          <w:tcPr>
            <w:tcW w:w="2328" w:type="dxa"/>
            <w:vAlign w:val="bottom"/>
          </w:tcPr>
          <w:p w14:paraId="0BD9E05B" w14:textId="77777777" w:rsidR="004C696F" w:rsidRDefault="004C696F">
            <w:pPr>
              <w:jc w:val="center"/>
              <w:rPr>
                <w:b/>
                <w:spacing w:val="-40"/>
                <w:sz w:val="28"/>
                <w:szCs w:val="28"/>
              </w:rPr>
            </w:pPr>
            <w:r>
              <w:rPr>
                <w:rFonts w:ascii="宋体" w:hint="eastAsia"/>
                <w:b/>
                <w:spacing w:val="-40"/>
                <w:sz w:val="28"/>
                <w:szCs w:val="28"/>
              </w:rPr>
              <w:t>毕业设计（论文）题目</w:t>
            </w:r>
          </w:p>
        </w:tc>
        <w:tc>
          <w:tcPr>
            <w:tcW w:w="5951" w:type="dxa"/>
            <w:tcBorders>
              <w:bottom w:val="single" w:sz="4" w:space="0" w:color="auto"/>
            </w:tcBorders>
            <w:vAlign w:val="bottom"/>
          </w:tcPr>
          <w:p w14:paraId="4080AC7C" w14:textId="77777777" w:rsidR="004C696F" w:rsidRDefault="00AD4958" w:rsidP="00AD4958">
            <w:pPr>
              <w:ind w:leftChars="-62" w:left="-1" w:hangingChars="53" w:hanging="148"/>
              <w:jc w:val="center"/>
              <w:rPr>
                <w:rFonts w:ascii="宋体" w:hAnsi="宋体"/>
                <w:b/>
                <w:sz w:val="28"/>
                <w:szCs w:val="28"/>
              </w:rPr>
            </w:pPr>
            <w:r w:rsidRPr="00AD4958">
              <w:rPr>
                <w:rFonts w:ascii="宋体" w:hAnsi="宋体" w:hint="eastAsia"/>
                <w:b/>
                <w:sz w:val="28"/>
                <w:szCs w:val="28"/>
              </w:rPr>
              <w:t>基于Godot引擎的冒险游戏设计与实现</w:t>
            </w:r>
          </w:p>
        </w:tc>
      </w:tr>
      <w:tr w:rsidR="004C696F" w14:paraId="353E6A6B" w14:textId="77777777">
        <w:trPr>
          <w:trHeight w:hRule="exact" w:val="1021"/>
          <w:jc w:val="center"/>
        </w:trPr>
        <w:tc>
          <w:tcPr>
            <w:tcW w:w="2328" w:type="dxa"/>
            <w:vAlign w:val="bottom"/>
          </w:tcPr>
          <w:p w14:paraId="1839C8DE" w14:textId="77777777" w:rsidR="004C696F" w:rsidRDefault="004C696F">
            <w:pPr>
              <w:jc w:val="center"/>
              <w:rPr>
                <w:rFonts w:ascii="宋体"/>
                <w:b/>
                <w:sz w:val="28"/>
                <w:szCs w:val="28"/>
              </w:rPr>
            </w:pPr>
            <w:r>
              <w:rPr>
                <w:rFonts w:hint="eastAsia"/>
                <w:b/>
                <w:bCs/>
                <w:sz w:val="30"/>
              </w:rPr>
              <w:t>翻译（</w:t>
            </w:r>
            <w:r>
              <w:rPr>
                <w:rFonts w:hint="eastAsia"/>
                <w:b/>
                <w:bCs/>
                <w:sz w:val="30"/>
              </w:rPr>
              <w:t>1</w:t>
            </w:r>
            <w:r>
              <w:rPr>
                <w:rFonts w:hint="eastAsia"/>
                <w:b/>
                <w:bCs/>
                <w:sz w:val="30"/>
              </w:rPr>
              <w:t>）题目</w:t>
            </w:r>
          </w:p>
        </w:tc>
        <w:tc>
          <w:tcPr>
            <w:tcW w:w="5951" w:type="dxa"/>
            <w:tcBorders>
              <w:top w:val="single" w:sz="4" w:space="0" w:color="auto"/>
              <w:bottom w:val="single" w:sz="4" w:space="0" w:color="auto"/>
            </w:tcBorders>
            <w:vAlign w:val="bottom"/>
          </w:tcPr>
          <w:p w14:paraId="7BDBAB0F" w14:textId="77777777" w:rsidR="004C696F" w:rsidRDefault="00AD4958">
            <w:pPr>
              <w:jc w:val="center"/>
              <w:rPr>
                <w:rFonts w:ascii="宋体" w:hAnsi="宋体"/>
                <w:b/>
                <w:sz w:val="28"/>
                <w:szCs w:val="28"/>
              </w:rPr>
            </w:pPr>
            <w:r>
              <w:rPr>
                <w:rFonts w:ascii="宋体" w:hAnsi="宋体" w:hint="eastAsia"/>
                <w:b/>
                <w:sz w:val="28"/>
                <w:szCs w:val="28"/>
              </w:rPr>
              <w:t>使用Unity引擎开发MOBA游戏</w:t>
            </w:r>
          </w:p>
        </w:tc>
      </w:tr>
      <w:tr w:rsidR="004C696F" w14:paraId="77C9BCB1" w14:textId="77777777">
        <w:trPr>
          <w:trHeight w:hRule="exact" w:val="1021"/>
          <w:jc w:val="center"/>
        </w:trPr>
        <w:tc>
          <w:tcPr>
            <w:tcW w:w="2328" w:type="dxa"/>
            <w:vAlign w:val="bottom"/>
          </w:tcPr>
          <w:p w14:paraId="36854A09" w14:textId="77777777" w:rsidR="004C696F" w:rsidRDefault="004C696F">
            <w:pPr>
              <w:jc w:val="center"/>
              <w:rPr>
                <w:rFonts w:ascii="宋体"/>
                <w:b/>
                <w:sz w:val="28"/>
                <w:szCs w:val="28"/>
              </w:rPr>
            </w:pPr>
            <w:r>
              <w:rPr>
                <w:rFonts w:hint="eastAsia"/>
                <w:b/>
                <w:bCs/>
                <w:sz w:val="30"/>
              </w:rPr>
              <w:t>翻译（</w:t>
            </w:r>
            <w:r>
              <w:rPr>
                <w:rFonts w:hint="eastAsia"/>
                <w:b/>
                <w:bCs/>
                <w:sz w:val="30"/>
              </w:rPr>
              <w:t>2</w:t>
            </w:r>
            <w:r>
              <w:rPr>
                <w:rFonts w:hint="eastAsia"/>
                <w:b/>
                <w:bCs/>
                <w:sz w:val="30"/>
              </w:rPr>
              <w:t>）题目</w:t>
            </w:r>
          </w:p>
        </w:tc>
        <w:tc>
          <w:tcPr>
            <w:tcW w:w="5951" w:type="dxa"/>
            <w:tcBorders>
              <w:top w:val="single" w:sz="4" w:space="0" w:color="auto"/>
              <w:bottom w:val="single" w:sz="4" w:space="0" w:color="auto"/>
            </w:tcBorders>
            <w:vAlign w:val="bottom"/>
          </w:tcPr>
          <w:p w14:paraId="327619D5" w14:textId="61308AA1" w:rsidR="004C696F" w:rsidRDefault="00C57C44">
            <w:pPr>
              <w:jc w:val="center"/>
              <w:rPr>
                <w:rFonts w:ascii="宋体" w:hAnsi="宋体"/>
                <w:b/>
                <w:sz w:val="28"/>
                <w:szCs w:val="28"/>
              </w:rPr>
            </w:pPr>
            <w:r>
              <w:rPr>
                <w:rFonts w:ascii="宋体" w:hAnsi="宋体" w:hint="eastAsia"/>
                <w:b/>
                <w:sz w:val="28"/>
                <w:szCs w:val="28"/>
              </w:rPr>
              <w:t>星际争霸中</w:t>
            </w:r>
            <w:r>
              <w:rPr>
                <w:rFonts w:ascii="宋体" w:hAnsi="宋体"/>
                <w:b/>
                <w:sz w:val="28"/>
                <w:szCs w:val="28"/>
              </w:rPr>
              <w:t>的混合寻路</w:t>
            </w:r>
          </w:p>
        </w:tc>
      </w:tr>
      <w:tr w:rsidR="004C696F" w14:paraId="484ECECE" w14:textId="77777777">
        <w:trPr>
          <w:trHeight w:hRule="exact" w:val="1021"/>
          <w:jc w:val="center"/>
        </w:trPr>
        <w:tc>
          <w:tcPr>
            <w:tcW w:w="2328" w:type="dxa"/>
            <w:vAlign w:val="bottom"/>
          </w:tcPr>
          <w:p w14:paraId="1158DAF9" w14:textId="77777777" w:rsidR="004C696F" w:rsidRDefault="004C696F">
            <w:pPr>
              <w:jc w:val="center"/>
              <w:rPr>
                <w:b/>
                <w:sz w:val="28"/>
                <w:szCs w:val="28"/>
              </w:rPr>
            </w:pPr>
            <w:r>
              <w:rPr>
                <w:rFonts w:ascii="宋体" w:hint="eastAsia"/>
                <w:b/>
                <w:sz w:val="28"/>
                <w:szCs w:val="28"/>
              </w:rPr>
              <w:t>学    院</w:t>
            </w:r>
          </w:p>
        </w:tc>
        <w:tc>
          <w:tcPr>
            <w:tcW w:w="5951" w:type="dxa"/>
            <w:tcBorders>
              <w:top w:val="single" w:sz="4" w:space="0" w:color="auto"/>
              <w:bottom w:val="single" w:sz="4" w:space="0" w:color="auto"/>
            </w:tcBorders>
            <w:vAlign w:val="bottom"/>
          </w:tcPr>
          <w:p w14:paraId="18D541ED" w14:textId="77777777" w:rsidR="004C696F" w:rsidRDefault="004C696F">
            <w:pPr>
              <w:jc w:val="center"/>
              <w:rPr>
                <w:rFonts w:ascii="宋体" w:hAnsi="宋体"/>
                <w:b/>
                <w:sz w:val="28"/>
                <w:szCs w:val="28"/>
              </w:rPr>
            </w:pPr>
            <w:r>
              <w:rPr>
                <w:rFonts w:ascii="宋体" w:hAnsi="宋体" w:hint="eastAsia"/>
                <w:b/>
                <w:sz w:val="28"/>
                <w:szCs w:val="28"/>
              </w:rPr>
              <w:t>计算机学院</w:t>
            </w:r>
          </w:p>
        </w:tc>
      </w:tr>
      <w:tr w:rsidR="004C696F" w14:paraId="70FF1ADB" w14:textId="77777777">
        <w:trPr>
          <w:trHeight w:hRule="exact" w:val="1021"/>
          <w:jc w:val="center"/>
        </w:trPr>
        <w:tc>
          <w:tcPr>
            <w:tcW w:w="2328" w:type="dxa"/>
            <w:vAlign w:val="bottom"/>
          </w:tcPr>
          <w:p w14:paraId="12608709" w14:textId="77777777" w:rsidR="004C696F" w:rsidRDefault="004C696F">
            <w:pPr>
              <w:jc w:val="center"/>
              <w:rPr>
                <w:b/>
                <w:sz w:val="28"/>
                <w:szCs w:val="28"/>
              </w:rPr>
            </w:pPr>
            <w:r>
              <w:rPr>
                <w:rFonts w:ascii="宋体" w:hint="eastAsia"/>
                <w:b/>
                <w:sz w:val="28"/>
                <w:szCs w:val="28"/>
              </w:rPr>
              <w:t>专    业</w:t>
            </w:r>
          </w:p>
        </w:tc>
        <w:tc>
          <w:tcPr>
            <w:tcW w:w="5951" w:type="dxa"/>
            <w:tcBorders>
              <w:top w:val="single" w:sz="4" w:space="0" w:color="auto"/>
              <w:bottom w:val="single" w:sz="4" w:space="0" w:color="auto"/>
            </w:tcBorders>
            <w:vAlign w:val="bottom"/>
          </w:tcPr>
          <w:p w14:paraId="1C2921B7" w14:textId="77777777" w:rsidR="004C696F" w:rsidRDefault="00AD4958">
            <w:pPr>
              <w:jc w:val="center"/>
              <w:rPr>
                <w:rFonts w:ascii="宋体" w:hAnsi="宋体"/>
                <w:b/>
                <w:sz w:val="28"/>
                <w:szCs w:val="28"/>
              </w:rPr>
            </w:pPr>
            <w:r>
              <w:rPr>
                <w:rFonts w:ascii="宋体" w:hAnsi="宋体" w:hint="eastAsia"/>
                <w:b/>
                <w:sz w:val="28"/>
                <w:szCs w:val="28"/>
              </w:rPr>
              <w:t>计算机科学与技术</w:t>
            </w:r>
          </w:p>
        </w:tc>
      </w:tr>
      <w:tr w:rsidR="004C696F" w14:paraId="57642E73" w14:textId="77777777">
        <w:trPr>
          <w:trHeight w:hRule="exact" w:val="1021"/>
          <w:jc w:val="center"/>
        </w:trPr>
        <w:tc>
          <w:tcPr>
            <w:tcW w:w="2328" w:type="dxa"/>
            <w:vAlign w:val="bottom"/>
          </w:tcPr>
          <w:p w14:paraId="05B6384D" w14:textId="77777777" w:rsidR="004C696F" w:rsidRDefault="004C696F">
            <w:pPr>
              <w:jc w:val="center"/>
              <w:rPr>
                <w:rFonts w:ascii="宋体"/>
                <w:b/>
                <w:sz w:val="28"/>
                <w:szCs w:val="28"/>
              </w:rPr>
            </w:pPr>
            <w:r>
              <w:rPr>
                <w:rFonts w:ascii="宋体" w:hint="eastAsia"/>
                <w:b/>
                <w:sz w:val="28"/>
                <w:szCs w:val="28"/>
              </w:rPr>
              <w:t>姓    名</w:t>
            </w:r>
          </w:p>
        </w:tc>
        <w:tc>
          <w:tcPr>
            <w:tcW w:w="5951" w:type="dxa"/>
            <w:tcBorders>
              <w:top w:val="single" w:sz="4" w:space="0" w:color="auto"/>
              <w:bottom w:val="single" w:sz="4" w:space="0" w:color="auto"/>
            </w:tcBorders>
            <w:vAlign w:val="bottom"/>
          </w:tcPr>
          <w:p w14:paraId="3A9A9573" w14:textId="77777777" w:rsidR="004C696F" w:rsidRDefault="00AD4958">
            <w:pPr>
              <w:jc w:val="center"/>
              <w:rPr>
                <w:rFonts w:ascii="宋体" w:hAnsi="宋体"/>
                <w:b/>
                <w:sz w:val="28"/>
                <w:szCs w:val="28"/>
              </w:rPr>
            </w:pPr>
            <w:r>
              <w:rPr>
                <w:rFonts w:ascii="宋体" w:hAnsi="宋体" w:hint="eastAsia"/>
                <w:b/>
                <w:sz w:val="28"/>
                <w:szCs w:val="28"/>
              </w:rPr>
              <w:t>金嘉浩</w:t>
            </w:r>
          </w:p>
        </w:tc>
      </w:tr>
      <w:tr w:rsidR="004C696F" w14:paraId="5A899695" w14:textId="77777777">
        <w:trPr>
          <w:trHeight w:hRule="exact" w:val="1021"/>
          <w:jc w:val="center"/>
        </w:trPr>
        <w:tc>
          <w:tcPr>
            <w:tcW w:w="2328" w:type="dxa"/>
            <w:vAlign w:val="bottom"/>
          </w:tcPr>
          <w:p w14:paraId="3956CB2B" w14:textId="77777777" w:rsidR="004C696F" w:rsidRDefault="004C696F">
            <w:pPr>
              <w:jc w:val="center"/>
              <w:rPr>
                <w:rFonts w:ascii="宋体"/>
                <w:b/>
                <w:sz w:val="28"/>
                <w:szCs w:val="28"/>
              </w:rPr>
            </w:pPr>
            <w:r>
              <w:rPr>
                <w:rFonts w:ascii="宋体" w:hint="eastAsia"/>
                <w:b/>
                <w:sz w:val="28"/>
                <w:szCs w:val="28"/>
              </w:rPr>
              <w:t>班    级</w:t>
            </w:r>
          </w:p>
        </w:tc>
        <w:tc>
          <w:tcPr>
            <w:tcW w:w="5951" w:type="dxa"/>
            <w:tcBorders>
              <w:top w:val="single" w:sz="4" w:space="0" w:color="auto"/>
              <w:bottom w:val="single" w:sz="4" w:space="0" w:color="auto"/>
            </w:tcBorders>
            <w:vAlign w:val="bottom"/>
          </w:tcPr>
          <w:p w14:paraId="51BCFED8" w14:textId="77777777" w:rsidR="004C696F" w:rsidRDefault="00AD4958">
            <w:pPr>
              <w:jc w:val="center"/>
              <w:rPr>
                <w:rFonts w:ascii="宋体" w:hAnsi="宋体"/>
                <w:b/>
                <w:sz w:val="28"/>
                <w:szCs w:val="28"/>
              </w:rPr>
            </w:pPr>
            <w:r>
              <w:rPr>
                <w:rFonts w:ascii="宋体" w:hAnsi="宋体" w:hint="eastAsia"/>
                <w:b/>
                <w:sz w:val="28"/>
                <w:szCs w:val="28"/>
              </w:rPr>
              <w:t>14052313</w:t>
            </w:r>
          </w:p>
        </w:tc>
      </w:tr>
      <w:tr w:rsidR="004C696F" w14:paraId="013CECEB" w14:textId="77777777">
        <w:trPr>
          <w:trHeight w:hRule="exact" w:val="1021"/>
          <w:jc w:val="center"/>
        </w:trPr>
        <w:tc>
          <w:tcPr>
            <w:tcW w:w="2328" w:type="dxa"/>
            <w:vAlign w:val="bottom"/>
          </w:tcPr>
          <w:p w14:paraId="6B62C478" w14:textId="77777777" w:rsidR="004C696F" w:rsidRDefault="004C696F">
            <w:pPr>
              <w:jc w:val="center"/>
              <w:rPr>
                <w:rFonts w:ascii="宋体"/>
                <w:b/>
                <w:sz w:val="28"/>
                <w:szCs w:val="28"/>
              </w:rPr>
            </w:pPr>
            <w:r>
              <w:rPr>
                <w:rFonts w:ascii="宋体" w:hint="eastAsia"/>
                <w:b/>
                <w:sz w:val="28"/>
                <w:szCs w:val="28"/>
              </w:rPr>
              <w:t>学    号</w:t>
            </w:r>
          </w:p>
        </w:tc>
        <w:tc>
          <w:tcPr>
            <w:tcW w:w="5951" w:type="dxa"/>
            <w:tcBorders>
              <w:top w:val="single" w:sz="4" w:space="0" w:color="auto"/>
              <w:bottom w:val="single" w:sz="4" w:space="0" w:color="auto"/>
            </w:tcBorders>
            <w:vAlign w:val="bottom"/>
          </w:tcPr>
          <w:p w14:paraId="4718107A" w14:textId="77777777" w:rsidR="004C696F" w:rsidRDefault="00AD4958">
            <w:pPr>
              <w:jc w:val="center"/>
              <w:rPr>
                <w:rFonts w:ascii="宋体" w:hAnsi="宋体"/>
                <w:b/>
                <w:sz w:val="28"/>
                <w:szCs w:val="28"/>
              </w:rPr>
            </w:pPr>
            <w:r>
              <w:rPr>
                <w:rFonts w:ascii="宋体" w:hAnsi="宋体" w:hint="eastAsia"/>
                <w:b/>
                <w:sz w:val="28"/>
                <w:szCs w:val="28"/>
              </w:rPr>
              <w:t>14051616</w:t>
            </w:r>
          </w:p>
        </w:tc>
      </w:tr>
      <w:tr w:rsidR="004C696F" w14:paraId="167B1BB6" w14:textId="77777777">
        <w:trPr>
          <w:trHeight w:hRule="exact" w:val="1021"/>
          <w:jc w:val="center"/>
        </w:trPr>
        <w:tc>
          <w:tcPr>
            <w:tcW w:w="2328" w:type="dxa"/>
            <w:vAlign w:val="bottom"/>
          </w:tcPr>
          <w:p w14:paraId="1959A99F" w14:textId="77777777" w:rsidR="004C696F" w:rsidRDefault="004C696F">
            <w:pPr>
              <w:jc w:val="center"/>
              <w:rPr>
                <w:rFonts w:ascii="宋体"/>
                <w:b/>
                <w:sz w:val="28"/>
                <w:szCs w:val="28"/>
              </w:rPr>
            </w:pPr>
            <w:r>
              <w:rPr>
                <w:rFonts w:ascii="宋体" w:hint="eastAsia"/>
                <w:b/>
                <w:sz w:val="28"/>
                <w:szCs w:val="28"/>
              </w:rPr>
              <w:t>指导教师</w:t>
            </w:r>
          </w:p>
        </w:tc>
        <w:tc>
          <w:tcPr>
            <w:tcW w:w="5951" w:type="dxa"/>
            <w:tcBorders>
              <w:top w:val="single" w:sz="4" w:space="0" w:color="auto"/>
              <w:bottom w:val="single" w:sz="4" w:space="0" w:color="auto"/>
            </w:tcBorders>
            <w:vAlign w:val="bottom"/>
          </w:tcPr>
          <w:p w14:paraId="1FCCFFB9" w14:textId="77777777" w:rsidR="004C696F" w:rsidRDefault="00AD4958">
            <w:pPr>
              <w:jc w:val="center"/>
              <w:rPr>
                <w:rFonts w:ascii="宋体" w:hAnsi="宋体"/>
                <w:b/>
                <w:sz w:val="28"/>
                <w:szCs w:val="28"/>
              </w:rPr>
            </w:pPr>
            <w:r>
              <w:rPr>
                <w:rFonts w:ascii="宋体" w:hAnsi="宋体" w:hint="eastAsia"/>
                <w:b/>
                <w:sz w:val="28"/>
                <w:szCs w:val="28"/>
              </w:rPr>
              <w:t>陆剑锋</w:t>
            </w:r>
          </w:p>
        </w:tc>
      </w:tr>
    </w:tbl>
    <w:p w14:paraId="0BE2D97E" w14:textId="77777777" w:rsidR="004C696F" w:rsidRDefault="004C696F"/>
    <w:p w14:paraId="18BE73BB" w14:textId="77777777" w:rsidR="004C696F" w:rsidRDefault="004C696F">
      <w:pPr>
        <w:jc w:val="center"/>
      </w:pPr>
    </w:p>
    <w:p w14:paraId="5D6A8A90" w14:textId="77777777" w:rsidR="004C696F" w:rsidRDefault="004C696F">
      <w:pPr>
        <w:jc w:val="center"/>
      </w:pPr>
    </w:p>
    <w:p w14:paraId="5B528C4B" w14:textId="77777777" w:rsidR="004C696F" w:rsidRDefault="004C696F">
      <w:pPr>
        <w:jc w:val="center"/>
      </w:pPr>
    </w:p>
    <w:p w14:paraId="08DCF077" w14:textId="77777777" w:rsidR="004C696F" w:rsidRDefault="004C696F">
      <w:pPr>
        <w:jc w:val="center"/>
      </w:pPr>
    </w:p>
    <w:p w14:paraId="1F01C931" w14:textId="77777777" w:rsidR="004C696F" w:rsidRDefault="004C696F">
      <w:pPr>
        <w:jc w:val="center"/>
      </w:pPr>
    </w:p>
    <w:p w14:paraId="22902CFA" w14:textId="77777777" w:rsidR="004C696F" w:rsidRPr="00DA3B6D" w:rsidRDefault="009A4021" w:rsidP="00AD4958">
      <w:pPr>
        <w:rPr>
          <w:szCs w:val="24"/>
        </w:rPr>
      </w:pPr>
      <w:r w:rsidRPr="00DA3B6D">
        <w:rPr>
          <w:szCs w:val="24"/>
        </w:rPr>
        <w:t>译文一：</w:t>
      </w:r>
    </w:p>
    <w:p w14:paraId="101A33F0" w14:textId="2609FD27" w:rsidR="009A4021" w:rsidRPr="00DA3B6D" w:rsidRDefault="009A4021" w:rsidP="002D2133">
      <w:pPr>
        <w:jc w:val="center"/>
        <w:rPr>
          <w:rFonts w:eastAsia="黑体"/>
          <w:sz w:val="30"/>
          <w:szCs w:val="30"/>
        </w:rPr>
      </w:pPr>
      <w:r w:rsidRPr="00DA3B6D">
        <w:rPr>
          <w:rFonts w:eastAsia="黑体"/>
          <w:sz w:val="30"/>
          <w:szCs w:val="30"/>
        </w:rPr>
        <w:t>使用</w:t>
      </w:r>
      <w:r w:rsidRPr="00DA3B6D">
        <w:rPr>
          <w:rFonts w:eastAsia="黑体"/>
          <w:sz w:val="30"/>
          <w:szCs w:val="30"/>
        </w:rPr>
        <w:t>Unity</w:t>
      </w:r>
      <w:r w:rsidRPr="00DA3B6D">
        <w:rPr>
          <w:rFonts w:eastAsia="黑体"/>
          <w:sz w:val="30"/>
          <w:szCs w:val="30"/>
        </w:rPr>
        <w:t>引擎开发</w:t>
      </w:r>
      <w:r w:rsidRPr="00DA3B6D">
        <w:rPr>
          <w:rFonts w:eastAsia="黑体"/>
          <w:sz w:val="30"/>
          <w:szCs w:val="30"/>
        </w:rPr>
        <w:t>MOBA</w:t>
      </w:r>
      <w:r w:rsidRPr="00DA3B6D">
        <w:rPr>
          <w:rFonts w:eastAsia="黑体"/>
          <w:sz w:val="30"/>
          <w:szCs w:val="30"/>
        </w:rPr>
        <w:t>游戏</w:t>
      </w:r>
      <w:r w:rsidR="0031425A" w:rsidRPr="00DA3B6D">
        <w:rPr>
          <w:rStyle w:val="FootnoteReference"/>
          <w:rFonts w:eastAsia="黑体"/>
          <w:sz w:val="30"/>
          <w:szCs w:val="30"/>
        </w:rPr>
        <w:footnoteReference w:id="1"/>
      </w:r>
    </w:p>
    <w:p w14:paraId="3D6602A6" w14:textId="1923584A" w:rsidR="009A4021" w:rsidRPr="00DA3B6D" w:rsidRDefault="009A4021" w:rsidP="006A2FFF">
      <w:pPr>
        <w:rPr>
          <w:szCs w:val="24"/>
        </w:rPr>
      </w:pPr>
      <w:r w:rsidRPr="00DA3B6D">
        <w:rPr>
          <w:szCs w:val="24"/>
        </w:rPr>
        <w:t>摘要</w:t>
      </w:r>
      <w:r w:rsidR="00273826" w:rsidRPr="00DA3B6D">
        <w:rPr>
          <w:szCs w:val="24"/>
        </w:rPr>
        <w:t>：</w:t>
      </w:r>
      <w:r w:rsidR="00B11467" w:rsidRPr="00DA3B6D">
        <w:rPr>
          <w:szCs w:val="24"/>
        </w:rPr>
        <w:t>MOBA</w:t>
      </w:r>
      <w:r w:rsidR="00B11467" w:rsidRPr="00DA3B6D">
        <w:rPr>
          <w:szCs w:val="24"/>
        </w:rPr>
        <w:t>（多人在线竞技游戏）是目前最火爆的在线视屏游戏之一。</w:t>
      </w:r>
      <w:r w:rsidR="00A90209" w:rsidRPr="00DA3B6D">
        <w:rPr>
          <w:szCs w:val="24"/>
        </w:rPr>
        <w:t>这篇论文将讨论如何使用</w:t>
      </w:r>
      <w:r w:rsidR="00A90209" w:rsidRPr="00DA3B6D">
        <w:rPr>
          <w:szCs w:val="24"/>
        </w:rPr>
        <w:t>Unity5</w:t>
      </w:r>
      <w:r w:rsidR="00A90209" w:rsidRPr="00DA3B6D">
        <w:rPr>
          <w:szCs w:val="24"/>
        </w:rPr>
        <w:t>游戏引擎来实现一个</w:t>
      </w:r>
      <w:r w:rsidR="00A90209" w:rsidRPr="00DA3B6D">
        <w:rPr>
          <w:szCs w:val="24"/>
        </w:rPr>
        <w:t>Windows</w:t>
      </w:r>
      <w:r w:rsidR="00A90209" w:rsidRPr="00DA3B6D">
        <w:rPr>
          <w:szCs w:val="24"/>
        </w:rPr>
        <w:t>平台上的典型的</w:t>
      </w:r>
      <w:r w:rsidR="00A90209" w:rsidRPr="00DA3B6D">
        <w:rPr>
          <w:szCs w:val="24"/>
        </w:rPr>
        <w:t>MOBA</w:t>
      </w:r>
      <w:r w:rsidR="00A90209" w:rsidRPr="00DA3B6D">
        <w:rPr>
          <w:szCs w:val="24"/>
        </w:rPr>
        <w:t>游戏原型。</w:t>
      </w:r>
      <w:r w:rsidR="005B0A70" w:rsidRPr="00DA3B6D">
        <w:rPr>
          <w:szCs w:val="24"/>
        </w:rPr>
        <w:t>论文会着重讲述利用</w:t>
      </w:r>
      <w:r w:rsidR="005B0A70" w:rsidRPr="00DA3B6D">
        <w:rPr>
          <w:szCs w:val="24"/>
        </w:rPr>
        <w:t>Unity</w:t>
      </w:r>
      <w:r w:rsidR="005B0A70" w:rsidRPr="00DA3B6D">
        <w:rPr>
          <w:szCs w:val="24"/>
        </w:rPr>
        <w:t>的内部组件来完成</w:t>
      </w:r>
      <w:r w:rsidR="005B0A70" w:rsidRPr="00DA3B6D">
        <w:rPr>
          <w:szCs w:val="24"/>
        </w:rPr>
        <w:t>MOBA</w:t>
      </w:r>
      <w:r w:rsidR="005B0A70" w:rsidRPr="00DA3B6D">
        <w:rPr>
          <w:szCs w:val="24"/>
        </w:rPr>
        <w:t>游戏，以及使用</w:t>
      </w:r>
      <w:r w:rsidR="005B0A70" w:rsidRPr="00DA3B6D">
        <w:rPr>
          <w:szCs w:val="24"/>
        </w:rPr>
        <w:t>Unity</w:t>
      </w:r>
      <w:r w:rsidR="005B0A70" w:rsidRPr="00DA3B6D">
        <w:rPr>
          <w:szCs w:val="24"/>
        </w:rPr>
        <w:t>的</w:t>
      </w:r>
      <w:r w:rsidR="005B0A70" w:rsidRPr="00DA3B6D">
        <w:rPr>
          <w:szCs w:val="24"/>
        </w:rPr>
        <w:t>C#</w:t>
      </w:r>
      <w:r w:rsidR="005B0A70" w:rsidRPr="00DA3B6D">
        <w:rPr>
          <w:szCs w:val="24"/>
        </w:rPr>
        <w:t>脚本</w:t>
      </w:r>
      <w:r w:rsidR="005B0A70" w:rsidRPr="00DA3B6D">
        <w:rPr>
          <w:szCs w:val="24"/>
        </w:rPr>
        <w:t>API</w:t>
      </w:r>
      <w:r w:rsidR="005B0A70" w:rsidRPr="00DA3B6D">
        <w:rPr>
          <w:szCs w:val="24"/>
        </w:rPr>
        <w:t>和网络引擎、</w:t>
      </w:r>
      <w:r w:rsidR="005B0A70" w:rsidRPr="00DA3B6D">
        <w:rPr>
          <w:szCs w:val="24"/>
        </w:rPr>
        <w:t>3D</w:t>
      </w:r>
      <w:r w:rsidR="005B0A70" w:rsidRPr="00DA3B6D">
        <w:rPr>
          <w:szCs w:val="24"/>
        </w:rPr>
        <w:t>模型、粒子系统等为</w:t>
      </w:r>
      <w:r w:rsidR="005B0A70" w:rsidRPr="00DA3B6D">
        <w:rPr>
          <w:szCs w:val="24"/>
        </w:rPr>
        <w:t>Unity</w:t>
      </w:r>
      <w:r w:rsidR="005B0A70" w:rsidRPr="00DA3B6D">
        <w:rPr>
          <w:szCs w:val="24"/>
        </w:rPr>
        <w:t>设计的或者是</w:t>
      </w:r>
      <w:r w:rsidR="005B0A70" w:rsidRPr="00DA3B6D">
        <w:rPr>
          <w:szCs w:val="24"/>
        </w:rPr>
        <w:t>Unity</w:t>
      </w:r>
      <w:r w:rsidR="005B0A70" w:rsidRPr="00DA3B6D">
        <w:rPr>
          <w:szCs w:val="24"/>
        </w:rPr>
        <w:t>资源商店中的第三方组件来完成附加行为。</w:t>
      </w:r>
      <w:r w:rsidR="00B67673" w:rsidRPr="00DA3B6D">
        <w:rPr>
          <w:szCs w:val="24"/>
        </w:rPr>
        <w:t>论文将展示一些有用的程序设计模式和</w:t>
      </w:r>
      <w:r w:rsidR="00B67673" w:rsidRPr="00DA3B6D">
        <w:rPr>
          <w:szCs w:val="24"/>
        </w:rPr>
        <w:t>Unity</w:t>
      </w:r>
      <w:r w:rsidR="00B67673" w:rsidRPr="00DA3B6D">
        <w:rPr>
          <w:szCs w:val="24"/>
        </w:rPr>
        <w:t>中使用的设计模式的综述。</w:t>
      </w:r>
      <w:r w:rsidR="006B432C" w:rsidRPr="00DA3B6D">
        <w:rPr>
          <w:szCs w:val="24"/>
        </w:rPr>
        <w:t>同时，论文会讨论指定网络引擎</w:t>
      </w:r>
      <w:r w:rsidR="006B432C" w:rsidRPr="00DA3B6D">
        <w:rPr>
          <w:szCs w:val="24"/>
        </w:rPr>
        <w:t>——Photon Unity Networking</w:t>
      </w:r>
      <w:r w:rsidR="006B432C" w:rsidRPr="00DA3B6D">
        <w:rPr>
          <w:szCs w:val="24"/>
        </w:rPr>
        <w:t>中可用的多重游戏状态同步机制，以及它们在多个客户端之间同步多种不同种类的游戏信息的具体方法。最重实现的游戏中包含了大部分现代</w:t>
      </w:r>
      <w:r w:rsidR="006B432C" w:rsidRPr="00DA3B6D">
        <w:rPr>
          <w:szCs w:val="24"/>
        </w:rPr>
        <w:t>MOBA</w:t>
      </w:r>
      <w:r w:rsidR="006B432C" w:rsidRPr="00DA3B6D">
        <w:rPr>
          <w:szCs w:val="24"/>
        </w:rPr>
        <w:t>游戏的主要特色，包括：不同玩法的英雄、技能、队伍间对战、资源收集和消费、多重不同的地图、防御设施等。最后，论文以对将</w:t>
      </w:r>
      <w:r w:rsidR="006B432C" w:rsidRPr="00DA3B6D">
        <w:rPr>
          <w:szCs w:val="24"/>
        </w:rPr>
        <w:t>Unity 5</w:t>
      </w:r>
      <w:r w:rsidR="006B432C" w:rsidRPr="00DA3B6D">
        <w:rPr>
          <w:szCs w:val="24"/>
        </w:rPr>
        <w:t>作为</w:t>
      </w:r>
      <w:r w:rsidR="006B432C" w:rsidRPr="00DA3B6D">
        <w:rPr>
          <w:szCs w:val="24"/>
        </w:rPr>
        <w:t>MOBA</w:t>
      </w:r>
      <w:r w:rsidR="006B432C" w:rsidRPr="00DA3B6D">
        <w:rPr>
          <w:szCs w:val="24"/>
        </w:rPr>
        <w:t>游戏开发和执行的环境的评论作为总结。</w:t>
      </w:r>
    </w:p>
    <w:p w14:paraId="0D805FFE" w14:textId="77777777" w:rsidR="006B432C" w:rsidRPr="00DA3B6D" w:rsidRDefault="006B432C" w:rsidP="006A2FFF">
      <w:pPr>
        <w:numPr>
          <w:ilvl w:val="0"/>
          <w:numId w:val="1"/>
        </w:numPr>
        <w:rPr>
          <w:szCs w:val="24"/>
        </w:rPr>
      </w:pPr>
      <w:r w:rsidRPr="00DA3B6D">
        <w:rPr>
          <w:szCs w:val="24"/>
        </w:rPr>
        <w:t>介绍</w:t>
      </w:r>
    </w:p>
    <w:p w14:paraId="10EF43E8" w14:textId="77777777" w:rsidR="006B432C" w:rsidRPr="00DA3B6D" w:rsidRDefault="006B432C" w:rsidP="006A2FFF">
      <w:pPr>
        <w:ind w:firstLine="360"/>
        <w:rPr>
          <w:szCs w:val="24"/>
        </w:rPr>
      </w:pPr>
      <w:r w:rsidRPr="00DA3B6D">
        <w:rPr>
          <w:szCs w:val="24"/>
        </w:rPr>
        <w:t>MOBA</w:t>
      </w:r>
      <w:r w:rsidRPr="00DA3B6D">
        <w:rPr>
          <w:szCs w:val="24"/>
        </w:rPr>
        <w:t>是基于对抗的多人在线游戏。两队玩家以完成一个或者更多的游戏目标为最终目的，在一个封闭的游戏环境中（一般是一张地图）进行对抗。让</w:t>
      </w:r>
      <w:r w:rsidRPr="00DA3B6D">
        <w:rPr>
          <w:szCs w:val="24"/>
        </w:rPr>
        <w:t>MOBA</w:t>
      </w:r>
      <w:r w:rsidRPr="00DA3B6D">
        <w:rPr>
          <w:szCs w:val="24"/>
        </w:rPr>
        <w:t>游戏在</w:t>
      </w:r>
      <w:r w:rsidR="00927592" w:rsidRPr="00DA3B6D">
        <w:rPr>
          <w:szCs w:val="24"/>
        </w:rPr>
        <w:t>其他游戏类型，比如</w:t>
      </w:r>
      <w:r w:rsidR="00927592" w:rsidRPr="00DA3B6D">
        <w:rPr>
          <w:szCs w:val="24"/>
        </w:rPr>
        <w:t>FPS</w:t>
      </w:r>
      <w:r w:rsidR="00927592" w:rsidRPr="00DA3B6D">
        <w:rPr>
          <w:szCs w:val="24"/>
        </w:rPr>
        <w:t>（第一人称射击游戏）</w:t>
      </w:r>
      <w:r w:rsidRPr="00DA3B6D">
        <w:rPr>
          <w:szCs w:val="24"/>
        </w:rPr>
        <w:t>中脱颖而出的是</w:t>
      </w:r>
      <w:r w:rsidR="00927592" w:rsidRPr="00DA3B6D">
        <w:rPr>
          <w:szCs w:val="24"/>
        </w:rPr>
        <w:t>其从它原型</w:t>
      </w:r>
      <w:r w:rsidR="00927592" w:rsidRPr="00DA3B6D">
        <w:rPr>
          <w:szCs w:val="24"/>
        </w:rPr>
        <w:t>RTS</w:t>
      </w:r>
      <w:r w:rsidR="00927592" w:rsidRPr="00DA3B6D">
        <w:rPr>
          <w:szCs w:val="24"/>
        </w:rPr>
        <w:t>游戏（实施战略雷游戏）中所借鉴的高度策略化的</w:t>
      </w:r>
      <w:r w:rsidR="007400A6" w:rsidRPr="00DA3B6D">
        <w:rPr>
          <w:szCs w:val="24"/>
        </w:rPr>
        <w:t>游戏模式。这包括了资源收集和等轴</w:t>
      </w:r>
      <w:r w:rsidR="00A87EED" w:rsidRPr="00DA3B6D">
        <w:rPr>
          <w:szCs w:val="24"/>
        </w:rPr>
        <w:t>的游戏</w:t>
      </w:r>
      <w:r w:rsidR="007400A6" w:rsidRPr="00DA3B6D">
        <w:rPr>
          <w:szCs w:val="24"/>
        </w:rPr>
        <w:t>视角</w:t>
      </w:r>
      <w:r w:rsidR="00927592" w:rsidRPr="00DA3B6D">
        <w:rPr>
          <w:szCs w:val="24"/>
        </w:rPr>
        <w:t>。</w:t>
      </w:r>
      <w:r w:rsidR="00A87EED" w:rsidRPr="00DA3B6D">
        <w:rPr>
          <w:szCs w:val="24"/>
        </w:rPr>
        <w:t>大多数情况下，</w:t>
      </w:r>
      <w:r w:rsidR="00A87EED" w:rsidRPr="00DA3B6D">
        <w:rPr>
          <w:szCs w:val="24"/>
        </w:rPr>
        <w:t>MOBA</w:t>
      </w:r>
      <w:r w:rsidR="00A87EED" w:rsidRPr="00DA3B6D">
        <w:rPr>
          <w:szCs w:val="24"/>
        </w:rPr>
        <w:t>游戏的首要目标是摧毁对方队伍的防御设施，不过随着更多的</w:t>
      </w:r>
      <w:r w:rsidR="00A87EED" w:rsidRPr="00DA3B6D">
        <w:rPr>
          <w:szCs w:val="24"/>
        </w:rPr>
        <w:t>MOBA</w:t>
      </w:r>
      <w:r w:rsidR="00A87EED" w:rsidRPr="00DA3B6D">
        <w:rPr>
          <w:szCs w:val="24"/>
        </w:rPr>
        <w:t>游戏被开发，很多其他的首要目标也随之出现。</w:t>
      </w:r>
    </w:p>
    <w:p w14:paraId="460CCA56" w14:textId="77777777" w:rsidR="002441CB" w:rsidRPr="00DA3B6D" w:rsidRDefault="007A13D4" w:rsidP="006A2FFF">
      <w:pPr>
        <w:ind w:firstLine="420"/>
        <w:rPr>
          <w:szCs w:val="24"/>
        </w:rPr>
      </w:pPr>
      <w:r w:rsidRPr="00DA3B6D">
        <w:rPr>
          <w:szCs w:val="24"/>
        </w:rPr>
        <w:t>目前，</w:t>
      </w:r>
      <w:r w:rsidRPr="00DA3B6D">
        <w:rPr>
          <w:szCs w:val="24"/>
        </w:rPr>
        <w:t>MOBA</w:t>
      </w:r>
      <w:r w:rsidRPr="00DA3B6D">
        <w:rPr>
          <w:szCs w:val="24"/>
        </w:rPr>
        <w:t>是最热门的在线游戏类型之一。</w:t>
      </w:r>
      <w:r w:rsidRPr="00DA3B6D">
        <w:rPr>
          <w:szCs w:val="24"/>
        </w:rPr>
        <w:t xml:space="preserve"> </w:t>
      </w:r>
      <w:r w:rsidRPr="00DA3B6D">
        <w:rPr>
          <w:szCs w:val="24"/>
        </w:rPr>
        <w:t>最热门的</w:t>
      </w:r>
      <w:r w:rsidRPr="00DA3B6D">
        <w:rPr>
          <w:szCs w:val="24"/>
        </w:rPr>
        <w:t>MOBA</w:t>
      </w:r>
      <w:r w:rsidRPr="00DA3B6D">
        <w:rPr>
          <w:szCs w:val="24"/>
        </w:rPr>
        <w:t>游戏：英雄联盟的发行公司宣布了英雄联盟在</w:t>
      </w:r>
      <w:r w:rsidRPr="00DA3B6D">
        <w:rPr>
          <w:szCs w:val="24"/>
        </w:rPr>
        <w:t>2016</w:t>
      </w:r>
      <w:r w:rsidRPr="00DA3B6D">
        <w:rPr>
          <w:szCs w:val="24"/>
        </w:rPr>
        <w:t>年有着超过百万的月活跃玩家。</w:t>
      </w:r>
    </w:p>
    <w:p w14:paraId="73BB21C7" w14:textId="77777777" w:rsidR="00F4739B" w:rsidRPr="00DA3B6D" w:rsidRDefault="00F4739B" w:rsidP="006A2FFF">
      <w:pPr>
        <w:ind w:firstLine="360"/>
        <w:rPr>
          <w:szCs w:val="24"/>
        </w:rPr>
      </w:pPr>
      <w:r w:rsidRPr="00DA3B6D">
        <w:rPr>
          <w:szCs w:val="24"/>
        </w:rPr>
        <w:t>这篇论文讨论使用</w:t>
      </w:r>
      <w:r w:rsidRPr="00DA3B6D">
        <w:rPr>
          <w:szCs w:val="24"/>
        </w:rPr>
        <w:t>Unity</w:t>
      </w:r>
      <w:r w:rsidRPr="00DA3B6D">
        <w:rPr>
          <w:szCs w:val="24"/>
        </w:rPr>
        <w:t>引擎实现一个</w:t>
      </w:r>
      <w:r w:rsidRPr="00DA3B6D">
        <w:rPr>
          <w:szCs w:val="24"/>
        </w:rPr>
        <w:t>MOBA</w:t>
      </w:r>
      <w:r w:rsidRPr="00DA3B6D">
        <w:rPr>
          <w:szCs w:val="24"/>
        </w:rPr>
        <w:t>游戏的原型。游戏引擎是游戏开发的软件和工具，</w:t>
      </w:r>
      <w:r w:rsidR="00820E0D" w:rsidRPr="00DA3B6D">
        <w:rPr>
          <w:szCs w:val="24"/>
        </w:rPr>
        <w:t>它提供了</w:t>
      </w:r>
      <w:r w:rsidR="000D6C0E" w:rsidRPr="00DA3B6D">
        <w:rPr>
          <w:szCs w:val="24"/>
        </w:rPr>
        <w:t>游戏开发中</w:t>
      </w:r>
      <w:r w:rsidR="00820E0D" w:rsidRPr="00DA3B6D">
        <w:rPr>
          <w:szCs w:val="24"/>
        </w:rPr>
        <w:t>常用组件的完整实现</w:t>
      </w:r>
      <w:r w:rsidR="000D6C0E" w:rsidRPr="00DA3B6D">
        <w:rPr>
          <w:szCs w:val="24"/>
        </w:rPr>
        <w:t>，比如物理引擎，渲染引擎，声音引擎，网络支持等。</w:t>
      </w:r>
      <w:r w:rsidR="00B17BA2" w:rsidRPr="00DA3B6D">
        <w:rPr>
          <w:szCs w:val="24"/>
        </w:rPr>
        <w:t>同时它们还允许游戏开发者在之前的功能模块上或者在之前的模块之中开发针对自己游戏特定的功能模块。</w:t>
      </w:r>
    </w:p>
    <w:p w14:paraId="6D0BB5A5" w14:textId="77777777" w:rsidR="00B17BA2" w:rsidRPr="00DA3B6D" w:rsidRDefault="00B17BA2" w:rsidP="006A2FFF">
      <w:pPr>
        <w:ind w:firstLine="360"/>
        <w:rPr>
          <w:szCs w:val="24"/>
        </w:rPr>
      </w:pPr>
      <w:r w:rsidRPr="00DA3B6D">
        <w:rPr>
          <w:szCs w:val="24"/>
        </w:rPr>
        <w:t>选择</w:t>
      </w:r>
      <w:r w:rsidRPr="00DA3B6D">
        <w:rPr>
          <w:szCs w:val="24"/>
        </w:rPr>
        <w:t>Unity</w:t>
      </w:r>
      <w:r w:rsidRPr="00DA3B6D">
        <w:rPr>
          <w:szCs w:val="24"/>
        </w:rPr>
        <w:t>引擎来开发是因为它免费，并且它有丰富的在线学习资源。同时</w:t>
      </w:r>
      <w:r w:rsidRPr="00DA3B6D">
        <w:rPr>
          <w:szCs w:val="24"/>
        </w:rPr>
        <w:t>Unity</w:t>
      </w:r>
      <w:r w:rsidRPr="00DA3B6D">
        <w:rPr>
          <w:szCs w:val="24"/>
        </w:rPr>
        <w:t>也是当前三个最热门的商业游戏引擎之一，其余两个引擎是</w:t>
      </w:r>
      <w:r w:rsidRPr="00DA3B6D">
        <w:rPr>
          <w:szCs w:val="24"/>
        </w:rPr>
        <w:t>Unreal</w:t>
      </w:r>
      <w:r w:rsidRPr="00DA3B6D">
        <w:rPr>
          <w:szCs w:val="24"/>
        </w:rPr>
        <w:t>（虚幻）引擎和</w:t>
      </w:r>
      <w:proofErr w:type="spellStart"/>
      <w:r w:rsidRPr="00DA3B6D">
        <w:rPr>
          <w:szCs w:val="24"/>
        </w:rPr>
        <w:t>CryEngine</w:t>
      </w:r>
      <w:proofErr w:type="spellEnd"/>
      <w:r w:rsidRPr="00DA3B6D">
        <w:rPr>
          <w:szCs w:val="24"/>
        </w:rPr>
        <w:t>。</w:t>
      </w:r>
      <w:r w:rsidRPr="00DA3B6D">
        <w:rPr>
          <w:szCs w:val="24"/>
        </w:rPr>
        <w:t>Unity</w:t>
      </w:r>
      <w:r w:rsidRPr="00DA3B6D">
        <w:rPr>
          <w:szCs w:val="24"/>
        </w:rPr>
        <w:t>是丹麦的</w:t>
      </w:r>
      <w:r w:rsidRPr="00DA3B6D">
        <w:rPr>
          <w:szCs w:val="24"/>
        </w:rPr>
        <w:t>Unity</w:t>
      </w:r>
      <w:r w:rsidRPr="00DA3B6D">
        <w:rPr>
          <w:szCs w:val="24"/>
        </w:rPr>
        <w:t>科技开发的。</w:t>
      </w:r>
    </w:p>
    <w:p w14:paraId="75445993" w14:textId="77777777" w:rsidR="00B17BA2" w:rsidRPr="00DA3B6D" w:rsidRDefault="00B17BA2" w:rsidP="006A2FFF">
      <w:pPr>
        <w:ind w:firstLine="360"/>
        <w:rPr>
          <w:szCs w:val="24"/>
        </w:rPr>
      </w:pPr>
      <w:r w:rsidRPr="00DA3B6D">
        <w:rPr>
          <w:szCs w:val="24"/>
        </w:rPr>
        <w:t>实现的游戏名称叫做</w:t>
      </w:r>
      <w:proofErr w:type="spellStart"/>
      <w:r w:rsidRPr="00DA3B6D">
        <w:rPr>
          <w:szCs w:val="24"/>
        </w:rPr>
        <w:t>Moghi</w:t>
      </w:r>
      <w:proofErr w:type="spellEnd"/>
      <w:r w:rsidRPr="00DA3B6D">
        <w:rPr>
          <w:szCs w:val="24"/>
        </w:rPr>
        <w:t xml:space="preserve"> Battles</w:t>
      </w:r>
      <w:r w:rsidRPr="00DA3B6D">
        <w:rPr>
          <w:szCs w:val="24"/>
        </w:rPr>
        <w:t>，它保留了绝大部分的</w:t>
      </w:r>
      <w:r w:rsidRPr="00DA3B6D">
        <w:rPr>
          <w:szCs w:val="24"/>
        </w:rPr>
        <w:t>MOBA</w:t>
      </w:r>
      <w:r w:rsidR="007509EF" w:rsidRPr="00DA3B6D">
        <w:rPr>
          <w:szCs w:val="24"/>
        </w:rPr>
        <w:t>游戏特色，第三部分中会提及。</w:t>
      </w:r>
    </w:p>
    <w:p w14:paraId="5A2D4620" w14:textId="77777777" w:rsidR="00A65845" w:rsidRPr="00DA3B6D" w:rsidRDefault="00A65845" w:rsidP="006A2FFF">
      <w:pPr>
        <w:numPr>
          <w:ilvl w:val="0"/>
          <w:numId w:val="1"/>
        </w:numPr>
        <w:rPr>
          <w:szCs w:val="24"/>
        </w:rPr>
      </w:pPr>
      <w:r w:rsidRPr="00DA3B6D">
        <w:rPr>
          <w:szCs w:val="24"/>
        </w:rPr>
        <w:t>相关工作</w:t>
      </w:r>
    </w:p>
    <w:p w14:paraId="15E81EDB" w14:textId="77777777" w:rsidR="004C696F" w:rsidRPr="00DA3B6D" w:rsidRDefault="00BF2BB4" w:rsidP="006A2FFF">
      <w:pPr>
        <w:ind w:firstLine="360"/>
        <w:rPr>
          <w:szCs w:val="24"/>
        </w:rPr>
      </w:pPr>
      <w:r w:rsidRPr="00DA3B6D">
        <w:rPr>
          <w:szCs w:val="24"/>
        </w:rPr>
        <w:t>除了一些在线视频教程和英雄联盟首席设设计师的演示录像以外，没有太多关于</w:t>
      </w:r>
      <w:r w:rsidRPr="00DA3B6D">
        <w:rPr>
          <w:szCs w:val="24"/>
        </w:rPr>
        <w:t>MOBA</w:t>
      </w:r>
      <w:r w:rsidRPr="00DA3B6D">
        <w:rPr>
          <w:szCs w:val="24"/>
        </w:rPr>
        <w:t>游戏开发的资料。</w:t>
      </w:r>
      <w:r w:rsidR="00823050" w:rsidRPr="00DA3B6D">
        <w:rPr>
          <w:szCs w:val="24"/>
        </w:rPr>
        <w:t>一般的在线游戏研究包括了讨论在线游戏架构和算法的研究，到在线电子游戏的实现教程。比如</w:t>
      </w:r>
      <w:proofErr w:type="spellStart"/>
      <w:r w:rsidR="00823050" w:rsidRPr="00DA3B6D">
        <w:rPr>
          <w:szCs w:val="24"/>
        </w:rPr>
        <w:t>Prabha</w:t>
      </w:r>
      <w:proofErr w:type="spellEnd"/>
      <w:r w:rsidR="00823050" w:rsidRPr="00DA3B6D">
        <w:rPr>
          <w:szCs w:val="24"/>
        </w:rPr>
        <w:t>的研究，讨论了</w:t>
      </w:r>
      <w:r w:rsidR="00823050" w:rsidRPr="00DA3B6D">
        <w:rPr>
          <w:szCs w:val="24"/>
        </w:rPr>
        <w:t>Unity</w:t>
      </w:r>
      <w:r w:rsidR="00823050" w:rsidRPr="00DA3B6D">
        <w:rPr>
          <w:szCs w:val="24"/>
        </w:rPr>
        <w:t>实现的在线游戏架构和登录方法。其研究</w:t>
      </w:r>
      <w:r w:rsidR="00DF679D" w:rsidRPr="00DA3B6D">
        <w:rPr>
          <w:szCs w:val="24"/>
        </w:rPr>
        <w:t>也讨论了这篇论文中所使用到的</w:t>
      </w:r>
      <w:r w:rsidR="00DF679D" w:rsidRPr="00DA3B6D">
        <w:rPr>
          <w:szCs w:val="24"/>
        </w:rPr>
        <w:t xml:space="preserve">Photon </w:t>
      </w:r>
      <w:r w:rsidR="00DF679D" w:rsidRPr="00DA3B6D">
        <w:rPr>
          <w:szCs w:val="24"/>
        </w:rPr>
        <w:lastRenderedPageBreak/>
        <w:t>Unity</w:t>
      </w:r>
      <w:r w:rsidR="00DF679D" w:rsidRPr="00DA3B6D">
        <w:rPr>
          <w:szCs w:val="24"/>
        </w:rPr>
        <w:t>网络引擎的验证方法的实现。</w:t>
      </w:r>
      <w:proofErr w:type="spellStart"/>
      <w:r w:rsidR="00DF679D" w:rsidRPr="00DA3B6D">
        <w:rPr>
          <w:szCs w:val="24"/>
        </w:rPr>
        <w:t>Bharambe</w:t>
      </w:r>
      <w:proofErr w:type="spellEnd"/>
      <w:r w:rsidR="00DF679D" w:rsidRPr="00DA3B6D">
        <w:rPr>
          <w:szCs w:val="24"/>
        </w:rPr>
        <w:t>，</w:t>
      </w:r>
      <w:r w:rsidR="00DF679D" w:rsidRPr="00DA3B6D">
        <w:rPr>
          <w:szCs w:val="24"/>
        </w:rPr>
        <w:t>Pang</w:t>
      </w:r>
      <w:r w:rsidR="00DF679D" w:rsidRPr="00DA3B6D">
        <w:rPr>
          <w:szCs w:val="24"/>
        </w:rPr>
        <w:t>，</w:t>
      </w:r>
      <w:proofErr w:type="spellStart"/>
      <w:r w:rsidR="00DF679D" w:rsidRPr="00DA3B6D">
        <w:rPr>
          <w:szCs w:val="24"/>
        </w:rPr>
        <w:t>Seshan</w:t>
      </w:r>
      <w:proofErr w:type="spellEnd"/>
      <w:r w:rsidR="00DF679D" w:rsidRPr="00DA3B6D">
        <w:rPr>
          <w:szCs w:val="24"/>
        </w:rPr>
        <w:t>和</w:t>
      </w:r>
      <w:proofErr w:type="spellStart"/>
      <w:r w:rsidR="00DF679D" w:rsidRPr="00DA3B6D">
        <w:rPr>
          <w:szCs w:val="24"/>
        </w:rPr>
        <w:t>Colyseus</w:t>
      </w:r>
      <w:proofErr w:type="spellEnd"/>
      <w:r w:rsidR="00DF679D" w:rsidRPr="00DA3B6D">
        <w:rPr>
          <w:szCs w:val="24"/>
        </w:rPr>
        <w:t>的讨论了一个不同的分布式的在线游戏框架以及在该框架下同步游戏状态的方法。其他讨论在线游戏分布式架构的研究有</w:t>
      </w:r>
      <w:proofErr w:type="spellStart"/>
      <w:r w:rsidR="00DF679D" w:rsidRPr="00DA3B6D">
        <w:rPr>
          <w:szCs w:val="24"/>
        </w:rPr>
        <w:t>Assiotis</w:t>
      </w:r>
      <w:proofErr w:type="spellEnd"/>
      <w:r w:rsidR="00DF679D" w:rsidRPr="00DA3B6D">
        <w:rPr>
          <w:szCs w:val="24"/>
        </w:rPr>
        <w:t>和</w:t>
      </w:r>
      <w:proofErr w:type="spellStart"/>
      <w:r w:rsidR="00DF679D" w:rsidRPr="00DA3B6D">
        <w:rPr>
          <w:szCs w:val="24"/>
        </w:rPr>
        <w:t>Tzanov</w:t>
      </w:r>
      <w:proofErr w:type="spellEnd"/>
      <w:r w:rsidR="00DF679D" w:rsidRPr="00DA3B6D">
        <w:rPr>
          <w:szCs w:val="24"/>
        </w:rPr>
        <w:t>的研究，他们聚焦于有一个庞大世界的</w:t>
      </w:r>
      <w:r w:rsidR="00DF679D" w:rsidRPr="00DA3B6D">
        <w:rPr>
          <w:szCs w:val="24"/>
        </w:rPr>
        <w:t>MMORPG</w:t>
      </w:r>
      <w:r w:rsidR="00DF679D" w:rsidRPr="00DA3B6D">
        <w:rPr>
          <w:szCs w:val="24"/>
        </w:rPr>
        <w:t>（大型多人在线游戏）。</w:t>
      </w:r>
      <w:r w:rsidR="00DF679D" w:rsidRPr="00DA3B6D">
        <w:rPr>
          <w:szCs w:val="24"/>
        </w:rPr>
        <w:t>Hsu</w:t>
      </w:r>
      <w:r w:rsidR="00DF679D" w:rsidRPr="00DA3B6D">
        <w:rPr>
          <w:szCs w:val="24"/>
        </w:rPr>
        <w:t>，</w:t>
      </w:r>
      <w:r w:rsidR="00DF679D" w:rsidRPr="00DA3B6D">
        <w:rPr>
          <w:szCs w:val="24"/>
        </w:rPr>
        <w:t>Ling</w:t>
      </w:r>
      <w:r w:rsidR="00DF679D" w:rsidRPr="00DA3B6D">
        <w:rPr>
          <w:szCs w:val="24"/>
        </w:rPr>
        <w:t>，</w:t>
      </w:r>
      <w:r w:rsidR="00DF679D" w:rsidRPr="00DA3B6D">
        <w:rPr>
          <w:szCs w:val="24"/>
        </w:rPr>
        <w:t>Li</w:t>
      </w:r>
      <w:r w:rsidR="00DF679D" w:rsidRPr="00DA3B6D">
        <w:rPr>
          <w:szCs w:val="24"/>
        </w:rPr>
        <w:t>和</w:t>
      </w:r>
      <w:proofErr w:type="spellStart"/>
      <w:r w:rsidR="00DF679D" w:rsidRPr="00DA3B6D">
        <w:rPr>
          <w:szCs w:val="24"/>
        </w:rPr>
        <w:t>Kuo</w:t>
      </w:r>
      <w:proofErr w:type="spellEnd"/>
      <w:r w:rsidR="00DF679D" w:rsidRPr="00DA3B6D">
        <w:rPr>
          <w:szCs w:val="24"/>
        </w:rPr>
        <w:t>将传统的客户端</w:t>
      </w:r>
      <w:r w:rsidR="00DF679D" w:rsidRPr="00DA3B6D">
        <w:rPr>
          <w:szCs w:val="24"/>
        </w:rPr>
        <w:t>——</w:t>
      </w:r>
      <w:r w:rsidR="00DF679D" w:rsidRPr="00DA3B6D">
        <w:rPr>
          <w:szCs w:val="24"/>
        </w:rPr>
        <w:t>服务端服务器架构与</w:t>
      </w:r>
      <w:r w:rsidR="009F679E" w:rsidRPr="00DA3B6D">
        <w:rPr>
          <w:szCs w:val="24"/>
        </w:rPr>
        <w:t>端对端的</w:t>
      </w:r>
      <w:r w:rsidR="00A46AFE" w:rsidRPr="00DA3B6D">
        <w:rPr>
          <w:szCs w:val="24"/>
        </w:rPr>
        <w:t>服务器架构、景象服务器架构进行比较，得出延时敏感网络游戏最适合的服务器架构是客户端</w:t>
      </w:r>
      <w:r w:rsidR="00A46AFE" w:rsidRPr="00DA3B6D">
        <w:rPr>
          <w:szCs w:val="24"/>
        </w:rPr>
        <w:t>——</w:t>
      </w:r>
      <w:r w:rsidR="00A46AFE" w:rsidRPr="00DA3B6D">
        <w:rPr>
          <w:szCs w:val="24"/>
        </w:rPr>
        <w:t>服务端服务器架构，同时它们还期待一个集群服务器架构来增加可扩展性。他们的研究也讨论了游戏状态同步的两个主要方法：保守方法和乐观方法。前者在多客户端中试图完全避免游戏状态冲突，后者则允许少量冲突。</w:t>
      </w:r>
    </w:p>
    <w:p w14:paraId="04F47A40" w14:textId="77777777" w:rsidR="00A46AFE" w:rsidRPr="00DA3B6D" w:rsidRDefault="00A46AFE" w:rsidP="006A2FFF">
      <w:pPr>
        <w:ind w:firstLine="420"/>
        <w:rPr>
          <w:szCs w:val="24"/>
        </w:rPr>
      </w:pPr>
      <w:r w:rsidRPr="00DA3B6D">
        <w:rPr>
          <w:szCs w:val="24"/>
        </w:rPr>
        <w:t>关于</w:t>
      </w:r>
      <w:r w:rsidRPr="00DA3B6D">
        <w:rPr>
          <w:szCs w:val="24"/>
        </w:rPr>
        <w:t>Unity</w:t>
      </w:r>
      <w:r w:rsidRPr="00DA3B6D">
        <w:rPr>
          <w:szCs w:val="24"/>
        </w:rPr>
        <w:t>引擎自身的论文有许多。有一些论文讨论了使用</w:t>
      </w:r>
      <w:r w:rsidRPr="00DA3B6D">
        <w:rPr>
          <w:szCs w:val="24"/>
        </w:rPr>
        <w:t>Unity</w:t>
      </w:r>
      <w:r w:rsidRPr="00DA3B6D">
        <w:rPr>
          <w:szCs w:val="24"/>
        </w:rPr>
        <w:t>作为开发非游戏应用程序的工具。比如</w:t>
      </w:r>
      <w:r w:rsidRPr="00DA3B6D">
        <w:rPr>
          <w:szCs w:val="24"/>
        </w:rPr>
        <w:t>Craighead</w:t>
      </w:r>
      <w:r w:rsidRPr="00DA3B6D">
        <w:rPr>
          <w:szCs w:val="24"/>
        </w:rPr>
        <w:t>、</w:t>
      </w:r>
      <w:r w:rsidRPr="00DA3B6D">
        <w:rPr>
          <w:szCs w:val="24"/>
        </w:rPr>
        <w:t xml:space="preserve"> Burke</w:t>
      </w:r>
      <w:r w:rsidRPr="00DA3B6D">
        <w:rPr>
          <w:szCs w:val="24"/>
        </w:rPr>
        <w:t>和</w:t>
      </w:r>
      <w:r w:rsidRPr="00DA3B6D">
        <w:rPr>
          <w:szCs w:val="24"/>
        </w:rPr>
        <w:t>Murphy</w:t>
      </w:r>
      <w:r w:rsidRPr="00DA3B6D">
        <w:rPr>
          <w:szCs w:val="24"/>
        </w:rPr>
        <w:t>的论文，讨论了使用</w:t>
      </w:r>
      <w:r w:rsidRPr="00DA3B6D">
        <w:rPr>
          <w:szCs w:val="24"/>
        </w:rPr>
        <w:t>Unity</w:t>
      </w:r>
      <w:r w:rsidRPr="00DA3B6D">
        <w:rPr>
          <w:szCs w:val="24"/>
        </w:rPr>
        <w:t>实现一个机器人模拟器。</w:t>
      </w:r>
      <w:r w:rsidR="00E91F91" w:rsidRPr="00DA3B6D">
        <w:rPr>
          <w:szCs w:val="24"/>
        </w:rPr>
        <w:t>Unity</w:t>
      </w:r>
      <w:r w:rsidR="00E91F91" w:rsidRPr="00DA3B6D">
        <w:rPr>
          <w:szCs w:val="24"/>
        </w:rPr>
        <w:t>官方的网页也提供了非常多的教程来帮助新的</w:t>
      </w:r>
      <w:r w:rsidR="00E91F91" w:rsidRPr="00DA3B6D">
        <w:rPr>
          <w:szCs w:val="24"/>
        </w:rPr>
        <w:t>Unity</w:t>
      </w:r>
      <w:r w:rsidR="00E91F91" w:rsidRPr="00DA3B6D">
        <w:rPr>
          <w:szCs w:val="24"/>
        </w:rPr>
        <w:t>开发者</w:t>
      </w:r>
      <w:r w:rsidR="00A65845" w:rsidRPr="00DA3B6D">
        <w:rPr>
          <w:szCs w:val="24"/>
        </w:rPr>
        <w:t>入门和理解</w:t>
      </w:r>
      <w:r w:rsidR="00A65845" w:rsidRPr="00DA3B6D">
        <w:rPr>
          <w:szCs w:val="24"/>
        </w:rPr>
        <w:t>Unity</w:t>
      </w:r>
      <w:r w:rsidR="00A65845" w:rsidRPr="00DA3B6D">
        <w:rPr>
          <w:szCs w:val="24"/>
        </w:rPr>
        <w:t>的基本概念。最后，视频网站上还有很多热门的视频教程，比如</w:t>
      </w:r>
      <w:r w:rsidR="00A65845" w:rsidRPr="00DA3B6D">
        <w:rPr>
          <w:szCs w:val="24"/>
        </w:rPr>
        <w:t>YouTube</w:t>
      </w:r>
      <w:r w:rsidR="00A65845" w:rsidRPr="00DA3B6D">
        <w:rPr>
          <w:szCs w:val="24"/>
        </w:rPr>
        <w:t>上的教程会教你如何制作特定类型的游戏。用户</w:t>
      </w:r>
      <w:r w:rsidR="00A65845" w:rsidRPr="00DA3B6D">
        <w:rPr>
          <w:szCs w:val="24"/>
        </w:rPr>
        <w:t>quill18creates</w:t>
      </w:r>
      <w:r w:rsidR="00A65845" w:rsidRPr="00DA3B6D">
        <w:rPr>
          <w:szCs w:val="24"/>
        </w:rPr>
        <w:t>上传的视频系列就是这样一个非常有用的视频教程，它演示了如何用</w:t>
      </w:r>
      <w:r w:rsidR="00A65845" w:rsidRPr="00DA3B6D">
        <w:rPr>
          <w:szCs w:val="24"/>
        </w:rPr>
        <w:t>Unity</w:t>
      </w:r>
      <w:r w:rsidR="00A65845" w:rsidRPr="00DA3B6D">
        <w:rPr>
          <w:szCs w:val="24"/>
        </w:rPr>
        <w:t>引擎和</w:t>
      </w:r>
      <w:r w:rsidR="00A65845" w:rsidRPr="00DA3B6D">
        <w:rPr>
          <w:szCs w:val="24"/>
        </w:rPr>
        <w:t>Photon Unity</w:t>
      </w:r>
      <w:r w:rsidR="00A65845" w:rsidRPr="00DA3B6D">
        <w:rPr>
          <w:szCs w:val="24"/>
        </w:rPr>
        <w:t>网络框架制作一个</w:t>
      </w:r>
      <w:r w:rsidR="00A65845" w:rsidRPr="00DA3B6D">
        <w:rPr>
          <w:szCs w:val="24"/>
        </w:rPr>
        <w:t>FPS</w:t>
      </w:r>
      <w:r w:rsidR="00A65845" w:rsidRPr="00DA3B6D">
        <w:rPr>
          <w:szCs w:val="24"/>
        </w:rPr>
        <w:t>游戏。</w:t>
      </w:r>
    </w:p>
    <w:p w14:paraId="32028FB0" w14:textId="77777777" w:rsidR="00A65845" w:rsidRPr="00DA3B6D" w:rsidRDefault="00A65845" w:rsidP="006A2FFF">
      <w:pPr>
        <w:ind w:firstLine="360"/>
        <w:rPr>
          <w:szCs w:val="24"/>
        </w:rPr>
      </w:pPr>
      <w:r w:rsidRPr="00DA3B6D">
        <w:rPr>
          <w:szCs w:val="24"/>
        </w:rPr>
        <w:t>我们还不知道是否有一个使用</w:t>
      </w:r>
      <w:r w:rsidRPr="00DA3B6D">
        <w:rPr>
          <w:szCs w:val="24"/>
        </w:rPr>
        <w:t>Unity</w:t>
      </w:r>
      <w:r w:rsidRPr="00DA3B6D">
        <w:rPr>
          <w:szCs w:val="24"/>
        </w:rPr>
        <w:t>引擎开发的</w:t>
      </w:r>
      <w:r w:rsidRPr="00DA3B6D">
        <w:rPr>
          <w:szCs w:val="24"/>
        </w:rPr>
        <w:t>MOBA</w:t>
      </w:r>
      <w:r w:rsidRPr="00DA3B6D">
        <w:rPr>
          <w:szCs w:val="24"/>
        </w:rPr>
        <w:t>游戏取得商业成功。</w:t>
      </w:r>
    </w:p>
    <w:p w14:paraId="274F33BF" w14:textId="77777777" w:rsidR="00A65845" w:rsidRPr="00DA3B6D" w:rsidRDefault="00A65845" w:rsidP="006A2FFF">
      <w:pPr>
        <w:numPr>
          <w:ilvl w:val="0"/>
          <w:numId w:val="1"/>
        </w:numPr>
        <w:rPr>
          <w:szCs w:val="24"/>
        </w:rPr>
      </w:pPr>
      <w:r w:rsidRPr="00DA3B6D">
        <w:rPr>
          <w:szCs w:val="24"/>
        </w:rPr>
        <w:t>基本</w:t>
      </w:r>
      <w:r w:rsidRPr="00DA3B6D">
        <w:rPr>
          <w:szCs w:val="24"/>
        </w:rPr>
        <w:t>MOBA</w:t>
      </w:r>
      <w:r w:rsidRPr="00DA3B6D">
        <w:rPr>
          <w:szCs w:val="24"/>
        </w:rPr>
        <w:t>概念</w:t>
      </w:r>
    </w:p>
    <w:p w14:paraId="2480F3F1" w14:textId="77777777" w:rsidR="00A65845" w:rsidRPr="00DA3B6D" w:rsidRDefault="00723610" w:rsidP="006A2FFF">
      <w:pPr>
        <w:ind w:firstLine="360"/>
        <w:rPr>
          <w:szCs w:val="24"/>
        </w:rPr>
      </w:pPr>
      <w:r w:rsidRPr="00DA3B6D">
        <w:rPr>
          <w:szCs w:val="24"/>
        </w:rPr>
        <w:t>因为市面上的</w:t>
      </w:r>
      <w:r w:rsidRPr="00DA3B6D">
        <w:rPr>
          <w:szCs w:val="24"/>
        </w:rPr>
        <w:t>MOBA</w:t>
      </w:r>
      <w:r w:rsidRPr="00DA3B6D">
        <w:rPr>
          <w:szCs w:val="24"/>
        </w:rPr>
        <w:t>游戏题材非常多并且仍然在增加，所以精确定义</w:t>
      </w:r>
      <w:r w:rsidRPr="00DA3B6D">
        <w:rPr>
          <w:szCs w:val="24"/>
        </w:rPr>
        <w:t>MOBA</w:t>
      </w:r>
      <w:r w:rsidRPr="00DA3B6D">
        <w:rPr>
          <w:szCs w:val="24"/>
        </w:rPr>
        <w:t>游戏的样式非常难。</w:t>
      </w:r>
      <w:r w:rsidR="001263A2" w:rsidRPr="00DA3B6D">
        <w:rPr>
          <w:szCs w:val="24"/>
        </w:rPr>
        <w:t>不过大多数</w:t>
      </w:r>
      <w:r w:rsidR="001263A2" w:rsidRPr="00DA3B6D">
        <w:rPr>
          <w:szCs w:val="24"/>
        </w:rPr>
        <w:t>MOBA</w:t>
      </w:r>
      <w:r w:rsidR="001263A2" w:rsidRPr="00DA3B6D">
        <w:rPr>
          <w:szCs w:val="24"/>
        </w:rPr>
        <w:t>游戏都有的基本概念如下：英雄、不同英雄拥有不同技能、队伍、资源收集和消费、拥有防御设施的基地</w:t>
      </w:r>
      <w:r w:rsidR="008A215E" w:rsidRPr="00DA3B6D">
        <w:rPr>
          <w:szCs w:val="24"/>
        </w:rPr>
        <w:t>、小兵和道路。</w:t>
      </w:r>
    </w:p>
    <w:p w14:paraId="021B17F5" w14:textId="77777777" w:rsidR="00E24CE6" w:rsidRPr="00DA3B6D" w:rsidRDefault="00E24CE6" w:rsidP="006A2FFF">
      <w:pPr>
        <w:rPr>
          <w:szCs w:val="24"/>
        </w:rPr>
      </w:pPr>
      <w:r w:rsidRPr="00DA3B6D">
        <w:rPr>
          <w:b/>
          <w:szCs w:val="24"/>
        </w:rPr>
        <w:t>英雄</w:t>
      </w:r>
      <w:r w:rsidRPr="00DA3B6D">
        <w:rPr>
          <w:szCs w:val="24"/>
        </w:rPr>
        <w:t>是玩家控制的单位。每个玩家一般只控制一个单位，那就是他们选择的英雄。这里没有</w:t>
      </w:r>
      <w:r w:rsidRPr="00DA3B6D">
        <w:rPr>
          <w:szCs w:val="24"/>
        </w:rPr>
        <w:t>RTS</w:t>
      </w:r>
      <w:r w:rsidRPr="00DA3B6D">
        <w:rPr>
          <w:szCs w:val="24"/>
        </w:rPr>
        <w:t>游戏中军队管理的概念。</w:t>
      </w:r>
      <w:r w:rsidRPr="00DA3B6D">
        <w:rPr>
          <w:szCs w:val="24"/>
        </w:rPr>
        <w:t>MOBA</w:t>
      </w:r>
      <w:r w:rsidRPr="00DA3B6D">
        <w:rPr>
          <w:szCs w:val="24"/>
        </w:rPr>
        <w:t>一般允许玩家在多个不同玩法、技能和背景的英雄中选择一个。</w:t>
      </w:r>
      <w:r w:rsidR="00E70ABA" w:rsidRPr="00DA3B6D">
        <w:rPr>
          <w:szCs w:val="24"/>
        </w:rPr>
        <w:t>英雄一般以生命值作为死亡衡量的标准，生命值耗尽时，英雄死亡。大多数</w:t>
      </w:r>
      <w:r w:rsidR="00E70ABA" w:rsidRPr="00DA3B6D">
        <w:rPr>
          <w:szCs w:val="24"/>
        </w:rPr>
        <w:t>MOBA</w:t>
      </w:r>
      <w:r w:rsidR="00E70ABA" w:rsidRPr="00DA3B6D">
        <w:rPr>
          <w:szCs w:val="24"/>
        </w:rPr>
        <w:br/>
      </w:r>
      <w:r w:rsidR="00E70ABA" w:rsidRPr="00DA3B6D">
        <w:rPr>
          <w:szCs w:val="24"/>
        </w:rPr>
        <w:t>游戏中，英雄可以在复活点复活。</w:t>
      </w:r>
    </w:p>
    <w:p w14:paraId="6472B658" w14:textId="77777777" w:rsidR="00E70ABA" w:rsidRPr="00DA3B6D" w:rsidRDefault="00E53958" w:rsidP="006A2FFF">
      <w:pPr>
        <w:ind w:firstLine="420"/>
        <w:rPr>
          <w:szCs w:val="24"/>
        </w:rPr>
      </w:pPr>
      <w:r w:rsidRPr="00DA3B6D">
        <w:rPr>
          <w:szCs w:val="24"/>
        </w:rPr>
        <w:t>在</w:t>
      </w:r>
      <w:r w:rsidRPr="00DA3B6D">
        <w:rPr>
          <w:szCs w:val="24"/>
        </w:rPr>
        <w:t>MOBA</w:t>
      </w:r>
      <w:r w:rsidRPr="00DA3B6D">
        <w:rPr>
          <w:szCs w:val="24"/>
        </w:rPr>
        <w:t>中，</w:t>
      </w:r>
      <w:r w:rsidRPr="00DA3B6D">
        <w:rPr>
          <w:b/>
          <w:szCs w:val="24"/>
        </w:rPr>
        <w:t>队伍</w:t>
      </w:r>
      <w:r w:rsidRPr="00DA3B6D">
        <w:rPr>
          <w:szCs w:val="24"/>
        </w:rPr>
        <w:t>一般是由二到六个玩家组成的。一般有两个队伍进行对抗。</w:t>
      </w:r>
      <w:r w:rsidR="002A5DE3" w:rsidRPr="00DA3B6D">
        <w:rPr>
          <w:szCs w:val="24"/>
        </w:rPr>
        <w:t>两个队伍以达到首要目标为最重目的进行对抗，首要目标可能是摧毁对方的防御设施或者是得到最高的击杀数等。率先完成首要目标的队伍就是胜利的队伍。</w:t>
      </w:r>
    </w:p>
    <w:p w14:paraId="1FCA2B7C" w14:textId="77777777" w:rsidR="002A5DE3" w:rsidRPr="00DA3B6D" w:rsidRDefault="002A5DE3" w:rsidP="006A2FFF">
      <w:pPr>
        <w:ind w:firstLine="420"/>
        <w:rPr>
          <w:szCs w:val="24"/>
        </w:rPr>
      </w:pPr>
      <w:r w:rsidRPr="00DA3B6D">
        <w:rPr>
          <w:b/>
          <w:szCs w:val="24"/>
        </w:rPr>
        <w:t>技能</w:t>
      </w:r>
      <w:r w:rsidRPr="00DA3B6D">
        <w:rPr>
          <w:szCs w:val="24"/>
        </w:rPr>
        <w:t>一般是玩家可以与自己英雄进行交互的英雄特有的操作，是与敌人英雄进行交互和增强自己的唯一交互手段。在大多数</w:t>
      </w:r>
      <w:r w:rsidRPr="00DA3B6D">
        <w:rPr>
          <w:szCs w:val="24"/>
        </w:rPr>
        <w:t>MOBA</w:t>
      </w:r>
      <w:r w:rsidRPr="00DA3B6D">
        <w:rPr>
          <w:szCs w:val="24"/>
        </w:rPr>
        <w:t>中，技能可以用键盘上的快捷键进行释放。释放技能一般会消耗一些非生命值资源。同时，技能在释放过后有冷却时间，一般在技能释放后开始计时，在冷却时间中技能不能被再次释放。不同英雄的技能有着很大的不同，这些技能定义了这个英雄的玩法。</w:t>
      </w:r>
    </w:p>
    <w:p w14:paraId="29F2F28A" w14:textId="77777777" w:rsidR="002A5DE3" w:rsidRPr="00DA3B6D" w:rsidRDefault="00E42549" w:rsidP="006A2FFF">
      <w:pPr>
        <w:ind w:firstLine="420"/>
        <w:rPr>
          <w:szCs w:val="24"/>
        </w:rPr>
      </w:pPr>
      <w:r w:rsidRPr="00DA3B6D">
        <w:rPr>
          <w:szCs w:val="24"/>
        </w:rPr>
        <w:t>生命值以外的</w:t>
      </w:r>
      <w:r w:rsidRPr="00DA3B6D">
        <w:rPr>
          <w:b/>
          <w:szCs w:val="24"/>
        </w:rPr>
        <w:t>资源</w:t>
      </w:r>
      <w:r w:rsidRPr="00DA3B6D">
        <w:rPr>
          <w:szCs w:val="24"/>
        </w:rPr>
        <w:t>可以用来进行特定的游戏操作，比如释放一个技能，</w:t>
      </w:r>
      <w:r w:rsidR="002328B9" w:rsidRPr="00DA3B6D">
        <w:rPr>
          <w:szCs w:val="24"/>
        </w:rPr>
        <w:t>复活英雄或者是购买其他东西。资源一般来说会随着时间基类，也可以通过击败地方英雄或者攻破对方的防御设施获得。</w:t>
      </w:r>
    </w:p>
    <w:p w14:paraId="684F5E57" w14:textId="77777777" w:rsidR="002328B9" w:rsidRPr="00DA3B6D" w:rsidRDefault="002328B9" w:rsidP="006A2FFF">
      <w:pPr>
        <w:ind w:firstLine="420"/>
        <w:rPr>
          <w:szCs w:val="24"/>
        </w:rPr>
      </w:pPr>
      <w:r w:rsidRPr="00DA3B6D">
        <w:rPr>
          <w:b/>
          <w:szCs w:val="24"/>
        </w:rPr>
        <w:t>基地</w:t>
      </w:r>
      <w:r w:rsidRPr="00DA3B6D">
        <w:rPr>
          <w:szCs w:val="24"/>
        </w:rPr>
        <w:t>是玩家比赛开始的地方，也是防御设施所在的地方。每个队伍有他们自己的基地。基地中的防御设施也拥有生命值，它们中的一些拥有攻击地方英雄的能力。</w:t>
      </w:r>
      <w:r w:rsidRPr="00DA3B6D">
        <w:rPr>
          <w:szCs w:val="24"/>
        </w:rPr>
        <w:t>MOBA</w:t>
      </w:r>
      <w:r w:rsidRPr="00DA3B6D">
        <w:rPr>
          <w:szCs w:val="24"/>
        </w:rPr>
        <w:t>游戏的主要目标大部分是进攻到地方基地，摧毁主要防御设施。</w:t>
      </w:r>
    </w:p>
    <w:p w14:paraId="47E31103" w14:textId="77777777" w:rsidR="002328B9" w:rsidRPr="00DA3B6D" w:rsidRDefault="002328B9" w:rsidP="006A2FFF">
      <w:pPr>
        <w:ind w:firstLine="420"/>
        <w:rPr>
          <w:szCs w:val="24"/>
        </w:rPr>
      </w:pPr>
      <w:r w:rsidRPr="00DA3B6D">
        <w:rPr>
          <w:b/>
          <w:szCs w:val="24"/>
        </w:rPr>
        <w:t>路</w:t>
      </w:r>
      <w:r w:rsidRPr="00DA3B6D">
        <w:rPr>
          <w:szCs w:val="24"/>
        </w:rPr>
        <w:t>是连接两方基地的道路，</w:t>
      </w:r>
      <w:r w:rsidRPr="00DA3B6D">
        <w:rPr>
          <w:szCs w:val="24"/>
        </w:rPr>
        <w:t>MOBA</w:t>
      </w:r>
      <w:r w:rsidRPr="00DA3B6D">
        <w:rPr>
          <w:szCs w:val="24"/>
        </w:rPr>
        <w:t>游戏可以有不同路数，不过一般都是三条：上路下路和中路。中路一般是在上路下路之间，是最短的一条路。</w:t>
      </w:r>
    </w:p>
    <w:p w14:paraId="6D107F06" w14:textId="77777777" w:rsidR="002328B9" w:rsidRPr="00DA3B6D" w:rsidRDefault="002328B9" w:rsidP="006A2FFF">
      <w:pPr>
        <w:ind w:firstLine="420"/>
        <w:rPr>
          <w:szCs w:val="24"/>
        </w:rPr>
      </w:pPr>
      <w:r w:rsidRPr="00DA3B6D">
        <w:rPr>
          <w:b/>
          <w:szCs w:val="24"/>
        </w:rPr>
        <w:t>小兵</w:t>
      </w:r>
      <w:r w:rsidRPr="00DA3B6D">
        <w:rPr>
          <w:szCs w:val="24"/>
        </w:rPr>
        <w:t>是电脑</w:t>
      </w:r>
      <w:r w:rsidRPr="00DA3B6D">
        <w:rPr>
          <w:szCs w:val="24"/>
        </w:rPr>
        <w:t>AI</w:t>
      </w:r>
      <w:r w:rsidRPr="00DA3B6D">
        <w:rPr>
          <w:szCs w:val="24"/>
        </w:rPr>
        <w:t>控制的有生命值的单位。小兵一般出生在每一队的基地，向对面基地进攻。小兵可以对对方英雄和小兵造成伤害。</w:t>
      </w:r>
    </w:p>
    <w:p w14:paraId="2CE5E857" w14:textId="77777777" w:rsidR="002328B9" w:rsidRPr="00DA3B6D" w:rsidRDefault="002328B9" w:rsidP="006A2FFF">
      <w:pPr>
        <w:rPr>
          <w:szCs w:val="24"/>
        </w:rPr>
      </w:pPr>
      <w:r w:rsidRPr="00DA3B6D">
        <w:rPr>
          <w:szCs w:val="24"/>
        </w:rPr>
        <w:lastRenderedPageBreak/>
        <w:t>这篇论文中</w:t>
      </w:r>
      <w:r w:rsidR="008C7EE6" w:rsidRPr="00DA3B6D">
        <w:rPr>
          <w:szCs w:val="24"/>
        </w:rPr>
        <w:t>讨论</w:t>
      </w:r>
      <w:r w:rsidRPr="00DA3B6D">
        <w:rPr>
          <w:szCs w:val="24"/>
        </w:rPr>
        <w:t>的</w:t>
      </w:r>
      <w:r w:rsidRPr="00DA3B6D">
        <w:rPr>
          <w:szCs w:val="24"/>
        </w:rPr>
        <w:t>MOBA</w:t>
      </w:r>
      <w:r w:rsidR="008C7EE6" w:rsidRPr="00DA3B6D">
        <w:rPr>
          <w:szCs w:val="24"/>
        </w:rPr>
        <w:t>原型包含了以上</w:t>
      </w:r>
      <w:r w:rsidRPr="00DA3B6D">
        <w:rPr>
          <w:szCs w:val="24"/>
        </w:rPr>
        <w:t>的所有概念（除了小兵的</w:t>
      </w:r>
      <w:r w:rsidRPr="00DA3B6D">
        <w:rPr>
          <w:szCs w:val="24"/>
        </w:rPr>
        <w:t>AI</w:t>
      </w:r>
      <w:r w:rsidRPr="00DA3B6D">
        <w:rPr>
          <w:szCs w:val="24"/>
        </w:rPr>
        <w:t>）。</w:t>
      </w:r>
    </w:p>
    <w:p w14:paraId="0B0F1F76" w14:textId="77777777" w:rsidR="008C7EE6" w:rsidRPr="00DA3B6D" w:rsidRDefault="008C7EE6" w:rsidP="006A2FFF">
      <w:pPr>
        <w:numPr>
          <w:ilvl w:val="0"/>
          <w:numId w:val="1"/>
        </w:numPr>
        <w:rPr>
          <w:szCs w:val="24"/>
        </w:rPr>
      </w:pPr>
      <w:r w:rsidRPr="00DA3B6D">
        <w:rPr>
          <w:szCs w:val="24"/>
        </w:rPr>
        <w:t>架构实现</w:t>
      </w:r>
    </w:p>
    <w:p w14:paraId="5E369AC7" w14:textId="77777777" w:rsidR="008C7EE6" w:rsidRPr="00DA3B6D" w:rsidRDefault="00C10654" w:rsidP="006A2FFF">
      <w:pPr>
        <w:ind w:firstLine="360"/>
        <w:rPr>
          <w:szCs w:val="24"/>
        </w:rPr>
      </w:pPr>
      <w:r w:rsidRPr="00DA3B6D">
        <w:rPr>
          <w:szCs w:val="24"/>
        </w:rPr>
        <w:t>在网络游戏中</w:t>
      </w:r>
      <w:r w:rsidR="00562003" w:rsidRPr="00DA3B6D">
        <w:rPr>
          <w:szCs w:val="24"/>
        </w:rPr>
        <w:t>客户端</w:t>
      </w:r>
      <w:r w:rsidR="00562003" w:rsidRPr="00DA3B6D">
        <w:rPr>
          <w:szCs w:val="24"/>
        </w:rPr>
        <w:t>——</w:t>
      </w:r>
      <w:r w:rsidR="00562003" w:rsidRPr="00DA3B6D">
        <w:rPr>
          <w:szCs w:val="24"/>
        </w:rPr>
        <w:t>服务端</w:t>
      </w:r>
      <w:r w:rsidRPr="00DA3B6D">
        <w:rPr>
          <w:szCs w:val="24"/>
        </w:rPr>
        <w:t>架构的基本组成部分包括：游戏客户端、会话服务器、用户数据库、游戏服务器和游戏数据库。</w:t>
      </w:r>
    </w:p>
    <w:p w14:paraId="6FDCA4DF" w14:textId="77777777" w:rsidR="00C10654" w:rsidRPr="00DA3B6D" w:rsidRDefault="00C10654" w:rsidP="006A2FFF">
      <w:pPr>
        <w:rPr>
          <w:szCs w:val="24"/>
        </w:rPr>
      </w:pPr>
      <w:r w:rsidRPr="00DA3B6D">
        <w:rPr>
          <w:b/>
          <w:szCs w:val="24"/>
        </w:rPr>
        <w:t>游戏客户端</w:t>
      </w:r>
      <w:r w:rsidRPr="00DA3B6D">
        <w:rPr>
          <w:szCs w:val="24"/>
        </w:rPr>
        <w:t>是运行在玩家电脑上的应用程序，玩家可以通过它获取游戏的状态。游戏状态可能会由游戏客户端模拟生成或者在其他地方模拟生成。</w:t>
      </w:r>
    </w:p>
    <w:p w14:paraId="7EAE0461" w14:textId="77777777" w:rsidR="00C10654" w:rsidRPr="00DA3B6D" w:rsidRDefault="00C10654" w:rsidP="006A2FFF">
      <w:pPr>
        <w:rPr>
          <w:szCs w:val="24"/>
        </w:rPr>
      </w:pPr>
      <w:r w:rsidRPr="00DA3B6D">
        <w:rPr>
          <w:b/>
          <w:szCs w:val="24"/>
        </w:rPr>
        <w:t>会话服务器</w:t>
      </w:r>
      <w:r w:rsidRPr="00DA3B6D">
        <w:rPr>
          <w:szCs w:val="24"/>
        </w:rPr>
        <w:t>（也叫大厅服务器）负责开启客户端和游戏服务器的会话</w:t>
      </w:r>
      <w:r w:rsidR="0049142F" w:rsidRPr="00DA3B6D">
        <w:rPr>
          <w:szCs w:val="24"/>
        </w:rPr>
        <w:t>。这个操作一般只在玩家登陆游戏客户端或者启动一个特殊应用程序时发送一个有效的验证凭证时，与储存在用户数据库中的验证凭证进行比较。</w:t>
      </w:r>
    </w:p>
    <w:p w14:paraId="660ED8BB" w14:textId="77777777" w:rsidR="001249B0" w:rsidRPr="00DA3B6D" w:rsidRDefault="004E687A" w:rsidP="006A2FFF">
      <w:pPr>
        <w:autoSpaceDE w:val="0"/>
        <w:autoSpaceDN w:val="0"/>
        <w:adjustRightInd w:val="0"/>
        <w:spacing w:line="280" w:lineRule="atLeast"/>
        <w:rPr>
          <w:szCs w:val="24"/>
        </w:rPr>
      </w:pPr>
      <w:r w:rsidRPr="00DA3B6D">
        <w:rPr>
          <w:b/>
          <w:szCs w:val="24"/>
        </w:rPr>
        <w:t>游戏服务器</w:t>
      </w:r>
      <w:r w:rsidRPr="00DA3B6D">
        <w:rPr>
          <w:szCs w:val="24"/>
        </w:rPr>
        <w:t>是模拟游戏和帮助客户端进行数据交换的服务器。</w:t>
      </w:r>
      <w:r w:rsidR="009A0362" w:rsidRPr="00DA3B6D">
        <w:rPr>
          <w:szCs w:val="24"/>
        </w:rPr>
        <w:t>商业</w:t>
      </w:r>
      <w:r w:rsidR="009A0362" w:rsidRPr="00DA3B6D">
        <w:rPr>
          <w:szCs w:val="24"/>
        </w:rPr>
        <w:t>MOBA</w:t>
      </w:r>
      <w:r w:rsidR="009A0362" w:rsidRPr="00DA3B6D">
        <w:rPr>
          <w:szCs w:val="24"/>
        </w:rPr>
        <w:t>游戏一般有多个游戏服务器，将比赛分配到不同服务器上以提高可扩展性。</w:t>
      </w:r>
      <w:r w:rsidR="00FD0C9F" w:rsidRPr="00DA3B6D">
        <w:rPr>
          <w:szCs w:val="24"/>
        </w:rPr>
        <w:t>如果有永久存储数据的需要，游戏服务器可以有访问游戏数据库的权限（比如</w:t>
      </w:r>
      <w:r w:rsidR="00FD0C9F" w:rsidRPr="00DA3B6D">
        <w:rPr>
          <w:szCs w:val="24"/>
        </w:rPr>
        <w:t>MMORPG</w:t>
      </w:r>
      <w:r w:rsidR="00FD0C9F" w:rsidRPr="00DA3B6D">
        <w:rPr>
          <w:szCs w:val="24"/>
        </w:rPr>
        <w:t>中存储永久性的世界数据）。</w:t>
      </w:r>
    </w:p>
    <w:p w14:paraId="3E24BB68" w14:textId="77777777" w:rsidR="0022740B" w:rsidRPr="00DA3B6D" w:rsidRDefault="00862651" w:rsidP="006A2FFF">
      <w:pPr>
        <w:keepNext/>
        <w:autoSpaceDE w:val="0"/>
        <w:autoSpaceDN w:val="0"/>
        <w:adjustRightInd w:val="0"/>
        <w:spacing w:line="280" w:lineRule="atLeast"/>
      </w:pPr>
      <w:r w:rsidRPr="00DA3B6D">
        <w:rPr>
          <w:noProof/>
          <w:color w:val="000000"/>
          <w:kern w:val="0"/>
          <w:szCs w:val="24"/>
        </w:rPr>
        <w:drawing>
          <wp:inline distT="0" distB="0" distL="0" distR="0" wp14:anchorId="3854472C" wp14:editId="26C92152">
            <wp:extent cx="2446871" cy="17943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772" cy="1844093"/>
                    </a:xfrm>
                    <a:prstGeom prst="rect">
                      <a:avLst/>
                    </a:prstGeom>
                    <a:noFill/>
                    <a:ln>
                      <a:noFill/>
                    </a:ln>
                  </pic:spPr>
                </pic:pic>
              </a:graphicData>
            </a:graphic>
          </wp:inline>
        </w:drawing>
      </w:r>
    </w:p>
    <w:p w14:paraId="2236612C" w14:textId="2E2DF8D6" w:rsidR="0022740B" w:rsidRPr="00DA3B6D" w:rsidRDefault="0022740B" w:rsidP="006A2FFF">
      <w:pPr>
        <w:pStyle w:val="Caption"/>
        <w:rPr>
          <w:rFonts w:eastAsia="SimSun"/>
        </w:rPr>
      </w:pPr>
      <w:r w:rsidRPr="00DA3B6D">
        <w:rPr>
          <w:rFonts w:eastAsia="SimSun"/>
        </w:rPr>
        <w:t xml:space="preserve">Figure </w:t>
      </w:r>
      <w:r w:rsidRPr="00DA3B6D">
        <w:rPr>
          <w:rFonts w:eastAsia="SimSun"/>
        </w:rPr>
        <w:fldChar w:fldCharType="begin"/>
      </w:r>
      <w:r w:rsidRPr="00DA3B6D">
        <w:rPr>
          <w:rFonts w:eastAsia="SimSun"/>
        </w:rPr>
        <w:instrText xml:space="preserve"> SEQ Figure \* ARABIC </w:instrText>
      </w:r>
      <w:r w:rsidRPr="00DA3B6D">
        <w:rPr>
          <w:rFonts w:eastAsia="SimSun"/>
        </w:rPr>
        <w:fldChar w:fldCharType="separate"/>
      </w:r>
      <w:r w:rsidR="0066311D" w:rsidRPr="00DA3B6D">
        <w:rPr>
          <w:rFonts w:eastAsia="SimSun"/>
          <w:noProof/>
        </w:rPr>
        <w:t>1</w:t>
      </w:r>
      <w:r w:rsidRPr="00DA3B6D">
        <w:rPr>
          <w:rFonts w:eastAsia="SimSun"/>
        </w:rPr>
        <w:fldChar w:fldCharType="end"/>
      </w:r>
      <w:r w:rsidRPr="00DA3B6D">
        <w:rPr>
          <w:rFonts w:eastAsia="SimSun"/>
        </w:rPr>
        <w:t xml:space="preserve"> </w:t>
      </w:r>
      <w:r w:rsidRPr="00DA3B6D">
        <w:rPr>
          <w:rFonts w:eastAsia="SimSun"/>
        </w:rPr>
        <w:t>传统的客户端</w:t>
      </w:r>
      <w:r w:rsidRPr="00DA3B6D">
        <w:rPr>
          <w:rFonts w:eastAsia="SimSun"/>
        </w:rPr>
        <w:t>-</w:t>
      </w:r>
      <w:r w:rsidRPr="00DA3B6D">
        <w:rPr>
          <w:rFonts w:eastAsia="SimSun"/>
        </w:rPr>
        <w:t>服务器架构游戏服务器</w:t>
      </w:r>
    </w:p>
    <w:p w14:paraId="74EB09BA" w14:textId="7849B153" w:rsidR="00A162E6" w:rsidRPr="00DA3B6D" w:rsidRDefault="00A162E6" w:rsidP="006A2FFF">
      <w:pPr>
        <w:autoSpaceDE w:val="0"/>
        <w:autoSpaceDN w:val="0"/>
        <w:adjustRightInd w:val="0"/>
        <w:spacing w:line="280" w:lineRule="atLeast"/>
        <w:rPr>
          <w:szCs w:val="24"/>
        </w:rPr>
      </w:pPr>
      <w:r w:rsidRPr="00DA3B6D">
        <w:rPr>
          <w:color w:val="000000"/>
          <w:kern w:val="0"/>
          <w:szCs w:val="24"/>
        </w:rPr>
        <w:t xml:space="preserve"> </w:t>
      </w:r>
    </w:p>
    <w:p w14:paraId="329CAECA" w14:textId="77777777" w:rsidR="00D0248A" w:rsidRPr="00DA3B6D" w:rsidRDefault="00862651" w:rsidP="006A2FFF">
      <w:pPr>
        <w:keepNext/>
        <w:autoSpaceDE w:val="0"/>
        <w:autoSpaceDN w:val="0"/>
        <w:adjustRightInd w:val="0"/>
        <w:spacing w:line="280" w:lineRule="atLeast"/>
      </w:pPr>
      <w:r w:rsidRPr="00DA3B6D">
        <w:rPr>
          <w:noProof/>
          <w:color w:val="000000"/>
          <w:kern w:val="0"/>
          <w:szCs w:val="24"/>
        </w:rPr>
        <w:drawing>
          <wp:inline distT="0" distB="0" distL="0" distR="0" wp14:anchorId="143B2B4B" wp14:editId="510636EE">
            <wp:extent cx="2807970" cy="1782445"/>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970" cy="1782445"/>
                    </a:xfrm>
                    <a:prstGeom prst="rect">
                      <a:avLst/>
                    </a:prstGeom>
                    <a:noFill/>
                    <a:ln>
                      <a:noFill/>
                    </a:ln>
                  </pic:spPr>
                </pic:pic>
              </a:graphicData>
            </a:graphic>
          </wp:inline>
        </w:drawing>
      </w:r>
    </w:p>
    <w:p w14:paraId="77E11496" w14:textId="6CF1680E" w:rsidR="00C86875" w:rsidRPr="00DA3B6D" w:rsidRDefault="00D0248A" w:rsidP="006A2FFF">
      <w:pPr>
        <w:pStyle w:val="Caption"/>
      </w:pPr>
      <w:r w:rsidRPr="00DA3B6D">
        <w:t xml:space="preserve">Figure </w:t>
      </w:r>
      <w:fldSimple w:instr=" SEQ Figure \* ARABIC ">
        <w:r w:rsidR="0066311D" w:rsidRPr="00DA3B6D">
          <w:rPr>
            <w:noProof/>
          </w:rPr>
          <w:t>2</w:t>
        </w:r>
      </w:fldSimple>
      <w:r w:rsidRPr="00DA3B6D">
        <w:t xml:space="preserve"> </w:t>
      </w:r>
      <w:r w:rsidRPr="00DA3B6D">
        <w:t>服务器架构实现</w:t>
      </w:r>
    </w:p>
    <w:p w14:paraId="10DFAD9D" w14:textId="77777777" w:rsidR="00C86875" w:rsidRPr="00DA3B6D" w:rsidRDefault="00C86875" w:rsidP="006A2FFF">
      <w:pPr>
        <w:autoSpaceDE w:val="0"/>
        <w:autoSpaceDN w:val="0"/>
        <w:adjustRightInd w:val="0"/>
        <w:spacing w:line="280" w:lineRule="atLeast"/>
        <w:rPr>
          <w:color w:val="000000"/>
          <w:kern w:val="0"/>
          <w:szCs w:val="24"/>
        </w:rPr>
      </w:pPr>
    </w:p>
    <w:p w14:paraId="701421E5" w14:textId="77777777" w:rsidR="0049142F" w:rsidRPr="00DA3B6D" w:rsidRDefault="000E610F" w:rsidP="006A2FFF">
      <w:pPr>
        <w:ind w:firstLine="360"/>
        <w:rPr>
          <w:szCs w:val="24"/>
        </w:rPr>
      </w:pPr>
      <w:r w:rsidRPr="00DA3B6D">
        <w:rPr>
          <w:szCs w:val="24"/>
        </w:rPr>
        <w:t>我们实现的游戏服务器架构与上面所说的客户端</w:t>
      </w:r>
      <w:r w:rsidRPr="00DA3B6D">
        <w:rPr>
          <w:szCs w:val="24"/>
        </w:rPr>
        <w:t>——</w:t>
      </w:r>
      <w:r w:rsidRPr="00DA3B6D">
        <w:rPr>
          <w:szCs w:val="24"/>
        </w:rPr>
        <w:t>服务器架构有略微不同。我们不会去实现游戏服务器和会话服务器，而是用</w:t>
      </w:r>
      <w:r w:rsidRPr="00DA3B6D">
        <w:rPr>
          <w:szCs w:val="24"/>
        </w:rPr>
        <w:t>Photon Cloud</w:t>
      </w:r>
      <w:r w:rsidRPr="00DA3B6D">
        <w:rPr>
          <w:szCs w:val="24"/>
        </w:rPr>
        <w:t>服务来代替。</w:t>
      </w:r>
      <w:r w:rsidRPr="00DA3B6D">
        <w:rPr>
          <w:szCs w:val="24"/>
        </w:rPr>
        <w:t>Photon Cloud</w:t>
      </w:r>
      <w:r w:rsidR="003B3134" w:rsidRPr="00DA3B6D">
        <w:rPr>
          <w:szCs w:val="24"/>
        </w:rPr>
        <w:t>服务</w:t>
      </w:r>
      <w:r w:rsidR="00805140" w:rsidRPr="00DA3B6D">
        <w:rPr>
          <w:szCs w:val="24"/>
        </w:rPr>
        <w:t>在与</w:t>
      </w:r>
      <w:r w:rsidR="00805140" w:rsidRPr="00DA3B6D">
        <w:rPr>
          <w:szCs w:val="24"/>
        </w:rPr>
        <w:t>PUN</w:t>
      </w:r>
      <w:r w:rsidR="00805140" w:rsidRPr="00DA3B6D">
        <w:rPr>
          <w:szCs w:val="24"/>
        </w:rPr>
        <w:t>（</w:t>
      </w:r>
      <w:r w:rsidR="00805140" w:rsidRPr="00DA3B6D">
        <w:rPr>
          <w:szCs w:val="24"/>
        </w:rPr>
        <w:t>Photon Unity</w:t>
      </w:r>
      <w:r w:rsidR="00805140" w:rsidRPr="00DA3B6D">
        <w:rPr>
          <w:szCs w:val="24"/>
        </w:rPr>
        <w:t>网络）框架一起运行的时候可以提供会话服务器和游戏服务器的功能。</w:t>
      </w:r>
      <w:r w:rsidR="00B650BE" w:rsidRPr="00DA3B6D">
        <w:rPr>
          <w:szCs w:val="24"/>
        </w:rPr>
        <w:t>我们会在第六部分讨论</w:t>
      </w:r>
      <w:r w:rsidR="00B650BE" w:rsidRPr="00DA3B6D">
        <w:rPr>
          <w:szCs w:val="24"/>
        </w:rPr>
        <w:t>PUN</w:t>
      </w:r>
      <w:r w:rsidR="00B650BE" w:rsidRPr="00DA3B6D">
        <w:rPr>
          <w:szCs w:val="24"/>
        </w:rPr>
        <w:t>的其他细节。</w:t>
      </w:r>
      <w:r w:rsidR="0075250D" w:rsidRPr="00DA3B6D">
        <w:rPr>
          <w:szCs w:val="24"/>
        </w:rPr>
        <w:t>此外，由于我们只实现一个简单的圆形，所以只会有一个存储用户数据和比赛数据的数据库。我们用</w:t>
      </w:r>
      <w:r w:rsidR="00E15C83" w:rsidRPr="00DA3B6D">
        <w:rPr>
          <w:szCs w:val="24"/>
        </w:rPr>
        <w:t>Spring</w:t>
      </w:r>
      <w:r w:rsidR="00E15C83" w:rsidRPr="00DA3B6D">
        <w:rPr>
          <w:szCs w:val="24"/>
        </w:rPr>
        <w:t>实现的</w:t>
      </w:r>
      <w:r w:rsidR="0075250D" w:rsidRPr="00DA3B6D">
        <w:rPr>
          <w:szCs w:val="24"/>
        </w:rPr>
        <w:t>JDBC</w:t>
      </w:r>
      <w:r w:rsidR="0075250D" w:rsidRPr="00DA3B6D">
        <w:rPr>
          <w:szCs w:val="24"/>
        </w:rPr>
        <w:t>（</w:t>
      </w:r>
      <w:r w:rsidR="0075250D" w:rsidRPr="00DA3B6D">
        <w:rPr>
          <w:szCs w:val="24"/>
        </w:rPr>
        <w:t>Java</w:t>
      </w:r>
      <w:r w:rsidR="0075250D" w:rsidRPr="00DA3B6D">
        <w:rPr>
          <w:szCs w:val="24"/>
        </w:rPr>
        <w:t>数据库连接）</w:t>
      </w:r>
      <w:r w:rsidR="0075250D" w:rsidRPr="00DA3B6D">
        <w:rPr>
          <w:szCs w:val="24"/>
        </w:rPr>
        <w:t>API</w:t>
      </w:r>
      <w:r w:rsidR="0075250D" w:rsidRPr="00DA3B6D">
        <w:rPr>
          <w:szCs w:val="24"/>
        </w:rPr>
        <w:t>来访问这个的数据库。</w:t>
      </w:r>
      <w:r w:rsidR="004350DB" w:rsidRPr="00DA3B6D">
        <w:rPr>
          <w:szCs w:val="24"/>
        </w:rPr>
        <w:t>Spring</w:t>
      </w:r>
      <w:r w:rsidR="004350DB" w:rsidRPr="00DA3B6D">
        <w:rPr>
          <w:szCs w:val="24"/>
        </w:rPr>
        <w:t>是一个很火的</w:t>
      </w:r>
      <w:r w:rsidR="004350DB" w:rsidRPr="00DA3B6D">
        <w:rPr>
          <w:szCs w:val="24"/>
        </w:rPr>
        <w:t>Java</w:t>
      </w:r>
      <w:r w:rsidR="004350DB" w:rsidRPr="00DA3B6D">
        <w:rPr>
          <w:szCs w:val="24"/>
        </w:rPr>
        <w:t>网络开发框架。有一部分英雄联盟的服务器栈</w:t>
      </w:r>
      <w:r w:rsidR="004350DB" w:rsidRPr="00DA3B6D">
        <w:rPr>
          <w:szCs w:val="24"/>
        </w:rPr>
        <w:lastRenderedPageBreak/>
        <w:t>也是用</w:t>
      </w:r>
      <w:r w:rsidR="004350DB" w:rsidRPr="00DA3B6D">
        <w:rPr>
          <w:szCs w:val="24"/>
        </w:rPr>
        <w:t>Spring</w:t>
      </w:r>
      <w:r w:rsidR="004350DB" w:rsidRPr="00DA3B6D">
        <w:rPr>
          <w:szCs w:val="24"/>
        </w:rPr>
        <w:t>实现的。数据服务器提供了新用户注册的</w:t>
      </w:r>
      <w:r w:rsidR="004350DB" w:rsidRPr="00DA3B6D">
        <w:rPr>
          <w:szCs w:val="24"/>
        </w:rPr>
        <w:t>HTTP</w:t>
      </w:r>
      <w:r w:rsidR="00566EE9" w:rsidRPr="00DA3B6D">
        <w:rPr>
          <w:szCs w:val="24"/>
        </w:rPr>
        <w:t>端点</w:t>
      </w:r>
      <w:r w:rsidR="004350DB" w:rsidRPr="00DA3B6D">
        <w:rPr>
          <w:szCs w:val="24"/>
        </w:rPr>
        <w:t>，</w:t>
      </w:r>
      <w:r w:rsidR="00D627B2" w:rsidRPr="00DA3B6D">
        <w:rPr>
          <w:szCs w:val="24"/>
        </w:rPr>
        <w:t>获取验证代号，返回结果。</w:t>
      </w:r>
      <w:r w:rsidR="00353EBE" w:rsidRPr="00DA3B6D">
        <w:rPr>
          <w:szCs w:val="24"/>
        </w:rPr>
        <w:t>客户端和</w:t>
      </w:r>
      <w:r w:rsidR="00353EBE" w:rsidRPr="00DA3B6D">
        <w:rPr>
          <w:szCs w:val="24"/>
        </w:rPr>
        <w:t>Photon Cloud</w:t>
      </w:r>
      <w:r w:rsidR="00353EBE" w:rsidRPr="00DA3B6D">
        <w:rPr>
          <w:szCs w:val="24"/>
        </w:rPr>
        <w:t>服务都访问数据服务器。</w:t>
      </w:r>
      <w:r w:rsidR="006A64B6" w:rsidRPr="00DA3B6D">
        <w:rPr>
          <w:szCs w:val="24"/>
        </w:rPr>
        <w:t>因为</w:t>
      </w:r>
      <w:r w:rsidR="006A64B6" w:rsidRPr="00DA3B6D">
        <w:rPr>
          <w:szCs w:val="24"/>
        </w:rPr>
        <w:t>Photon Cloud</w:t>
      </w:r>
      <w:r w:rsidR="006A64B6" w:rsidRPr="00DA3B6D">
        <w:rPr>
          <w:szCs w:val="24"/>
        </w:rPr>
        <w:t>服务是通用的、游戏不可知的，它不会自己去做验证工作，而是要把验证的工作委托给</w:t>
      </w:r>
      <w:r w:rsidR="006A64B6" w:rsidRPr="00DA3B6D">
        <w:rPr>
          <w:szCs w:val="24"/>
        </w:rPr>
        <w:t>PUN</w:t>
      </w:r>
      <w:r w:rsidR="006A64B6" w:rsidRPr="00DA3B6D">
        <w:rPr>
          <w:szCs w:val="24"/>
        </w:rPr>
        <w:t>接口。</w:t>
      </w:r>
      <w:r w:rsidR="00566EE9" w:rsidRPr="00DA3B6D">
        <w:rPr>
          <w:szCs w:val="24"/>
        </w:rPr>
        <w:t>数据</w:t>
      </w:r>
      <w:r w:rsidR="00640097" w:rsidRPr="00DA3B6D">
        <w:rPr>
          <w:szCs w:val="24"/>
        </w:rPr>
        <w:t>服务器用来验证的</w:t>
      </w:r>
      <w:r w:rsidR="00640097" w:rsidRPr="00DA3B6D">
        <w:rPr>
          <w:szCs w:val="24"/>
        </w:rPr>
        <w:t>HTTP</w:t>
      </w:r>
      <w:r w:rsidR="00640097" w:rsidRPr="00DA3B6D">
        <w:rPr>
          <w:szCs w:val="24"/>
        </w:rPr>
        <w:t>端点实现了这个接口，</w:t>
      </w:r>
      <w:r w:rsidR="00640097" w:rsidRPr="00DA3B6D">
        <w:rPr>
          <w:szCs w:val="24"/>
        </w:rPr>
        <w:t>Photon Cloud</w:t>
      </w:r>
      <w:r w:rsidR="00640097" w:rsidRPr="00DA3B6D">
        <w:rPr>
          <w:szCs w:val="24"/>
        </w:rPr>
        <w:t>可以使用它用做验证服务。</w:t>
      </w:r>
      <w:r w:rsidR="00F70E73" w:rsidRPr="00DA3B6D">
        <w:rPr>
          <w:szCs w:val="24"/>
        </w:rPr>
        <w:t>当验证成功后，数据服务器将验证代号传给</w:t>
      </w:r>
      <w:r w:rsidR="00F70E73" w:rsidRPr="00DA3B6D">
        <w:rPr>
          <w:szCs w:val="24"/>
        </w:rPr>
        <w:t>Photon Cloud</w:t>
      </w:r>
      <w:r w:rsidR="00F70E73" w:rsidRPr="00DA3B6D">
        <w:rPr>
          <w:szCs w:val="24"/>
        </w:rPr>
        <w:t>，</w:t>
      </w:r>
      <w:r w:rsidR="00F70E73" w:rsidRPr="00DA3B6D">
        <w:rPr>
          <w:szCs w:val="24"/>
        </w:rPr>
        <w:t>Photon Cloud</w:t>
      </w:r>
      <w:r w:rsidR="00F70E73" w:rsidRPr="00DA3B6D">
        <w:rPr>
          <w:szCs w:val="24"/>
        </w:rPr>
        <w:t>再传给客户端。客户端与</w:t>
      </w:r>
      <w:r w:rsidR="00F70E73" w:rsidRPr="00DA3B6D">
        <w:rPr>
          <w:szCs w:val="24"/>
        </w:rPr>
        <w:t>Photon Cloud</w:t>
      </w:r>
      <w:r w:rsidR="00F70E73" w:rsidRPr="00DA3B6D">
        <w:rPr>
          <w:szCs w:val="24"/>
        </w:rPr>
        <w:t>使用</w:t>
      </w:r>
      <w:r w:rsidR="00F70E73" w:rsidRPr="00DA3B6D">
        <w:rPr>
          <w:szCs w:val="24"/>
        </w:rPr>
        <w:t>TCP</w:t>
      </w:r>
      <w:r w:rsidR="00F70E73" w:rsidRPr="00DA3B6D">
        <w:rPr>
          <w:szCs w:val="24"/>
        </w:rPr>
        <w:t>或者</w:t>
      </w:r>
      <w:r w:rsidR="00F70E73" w:rsidRPr="00DA3B6D">
        <w:rPr>
          <w:szCs w:val="24"/>
        </w:rPr>
        <w:t>UDP</w:t>
      </w:r>
      <w:r w:rsidR="00F70E73" w:rsidRPr="00DA3B6D">
        <w:rPr>
          <w:szCs w:val="24"/>
        </w:rPr>
        <w:t>协议进行通讯。第六部分将详细讨论在不同情况下使用不同的协议。</w:t>
      </w:r>
      <w:r w:rsidR="00A3235A" w:rsidRPr="00DA3B6D">
        <w:rPr>
          <w:szCs w:val="24"/>
        </w:rPr>
        <w:t>因为数据服务器的实现比较简单，所以论文将着重讨论客户端的实现。</w:t>
      </w:r>
    </w:p>
    <w:p w14:paraId="4F65416E" w14:textId="77777777" w:rsidR="00A3235A" w:rsidRPr="00DA3B6D" w:rsidRDefault="00A3235A" w:rsidP="006A2FFF">
      <w:pPr>
        <w:numPr>
          <w:ilvl w:val="0"/>
          <w:numId w:val="1"/>
        </w:numPr>
        <w:rPr>
          <w:szCs w:val="24"/>
        </w:rPr>
      </w:pPr>
      <w:r w:rsidRPr="00DA3B6D">
        <w:rPr>
          <w:szCs w:val="24"/>
        </w:rPr>
        <w:t>Unity</w:t>
      </w:r>
      <w:r w:rsidRPr="00DA3B6D">
        <w:rPr>
          <w:szCs w:val="24"/>
        </w:rPr>
        <w:t>基本概念</w:t>
      </w:r>
    </w:p>
    <w:p w14:paraId="7A8C00E2" w14:textId="77777777" w:rsidR="00A3235A" w:rsidRPr="00DA3B6D" w:rsidRDefault="003A3823" w:rsidP="006A2FFF">
      <w:pPr>
        <w:ind w:firstLine="360"/>
        <w:rPr>
          <w:szCs w:val="24"/>
        </w:rPr>
      </w:pPr>
      <w:r w:rsidRPr="00DA3B6D">
        <w:rPr>
          <w:szCs w:val="24"/>
        </w:rPr>
        <w:t>这个部分会讲解</w:t>
      </w:r>
      <w:r w:rsidRPr="00DA3B6D">
        <w:rPr>
          <w:szCs w:val="24"/>
        </w:rPr>
        <w:t>Unity</w:t>
      </w:r>
      <w:r w:rsidRPr="00DA3B6D">
        <w:rPr>
          <w:szCs w:val="24"/>
        </w:rPr>
        <w:t>中最重要的概念和特点。</w:t>
      </w:r>
      <w:r w:rsidR="00820740" w:rsidRPr="00DA3B6D">
        <w:rPr>
          <w:szCs w:val="24"/>
        </w:rPr>
        <w:t>因为我们实现的游戏是一个</w:t>
      </w:r>
      <w:r w:rsidR="00820740" w:rsidRPr="00DA3B6D">
        <w:rPr>
          <w:szCs w:val="24"/>
        </w:rPr>
        <w:t>3D</w:t>
      </w:r>
      <w:r w:rsidR="00820740" w:rsidRPr="00DA3B6D">
        <w:rPr>
          <w:szCs w:val="24"/>
        </w:rPr>
        <w:t>游戏，所以这一部分会着重讲述</w:t>
      </w:r>
      <w:r w:rsidR="00820740" w:rsidRPr="00DA3B6D">
        <w:rPr>
          <w:szCs w:val="24"/>
        </w:rPr>
        <w:t>Unity</w:t>
      </w:r>
      <w:r w:rsidR="00820740" w:rsidRPr="00DA3B6D">
        <w:rPr>
          <w:szCs w:val="24"/>
        </w:rPr>
        <w:t>中</w:t>
      </w:r>
      <w:r w:rsidR="00820740" w:rsidRPr="00DA3B6D">
        <w:rPr>
          <w:szCs w:val="24"/>
        </w:rPr>
        <w:t>3D</w:t>
      </w:r>
      <w:r w:rsidR="00820740" w:rsidRPr="00DA3B6D">
        <w:rPr>
          <w:szCs w:val="24"/>
        </w:rPr>
        <w:t>开发的特点。</w:t>
      </w:r>
      <w:r w:rsidR="00820740" w:rsidRPr="00DA3B6D">
        <w:rPr>
          <w:szCs w:val="24"/>
        </w:rPr>
        <w:t>Unity</w:t>
      </w:r>
      <w:r w:rsidR="00820740" w:rsidRPr="00DA3B6D">
        <w:rPr>
          <w:szCs w:val="24"/>
        </w:rPr>
        <w:t>编辑器是基于</w:t>
      </w:r>
      <w:r w:rsidR="00820740" w:rsidRPr="00DA3B6D">
        <w:rPr>
          <w:szCs w:val="24"/>
        </w:rPr>
        <w:t>Unity</w:t>
      </w:r>
      <w:r w:rsidR="00820740" w:rsidRPr="00DA3B6D">
        <w:rPr>
          <w:szCs w:val="24"/>
        </w:rPr>
        <w:t>引擎的用来制作游戏的一个桌面应用程序。编辑器的用户界面由以下构成：在屏幕中间的场景视图，在屏幕底部的文件浏览器，在屏幕左侧的层级视图，在屏幕右边的游戏对象浏览器或是资源观察器，在屏幕顶部的菜单栏。</w:t>
      </w:r>
    </w:p>
    <w:p w14:paraId="680ADBD4" w14:textId="77777777" w:rsidR="000F34B0" w:rsidRPr="00DA3B6D" w:rsidRDefault="000F34B0" w:rsidP="006A2FFF">
      <w:pPr>
        <w:numPr>
          <w:ilvl w:val="0"/>
          <w:numId w:val="3"/>
        </w:numPr>
        <w:rPr>
          <w:szCs w:val="24"/>
        </w:rPr>
      </w:pPr>
      <w:r w:rsidRPr="00DA3B6D">
        <w:rPr>
          <w:szCs w:val="24"/>
        </w:rPr>
        <w:t>项目</w:t>
      </w:r>
    </w:p>
    <w:p w14:paraId="03A04C6E" w14:textId="77777777" w:rsidR="007F6D6F" w:rsidRPr="00DA3B6D" w:rsidRDefault="006F092A" w:rsidP="006A2FFF">
      <w:pPr>
        <w:ind w:firstLine="360"/>
        <w:rPr>
          <w:szCs w:val="24"/>
        </w:rPr>
      </w:pPr>
      <w:r w:rsidRPr="00DA3B6D">
        <w:rPr>
          <w:szCs w:val="24"/>
        </w:rPr>
        <w:t>所有</w:t>
      </w:r>
      <w:r w:rsidRPr="00DA3B6D">
        <w:rPr>
          <w:szCs w:val="24"/>
        </w:rPr>
        <w:t>Unity</w:t>
      </w:r>
      <w:r w:rsidRPr="00DA3B6D">
        <w:rPr>
          <w:szCs w:val="24"/>
        </w:rPr>
        <w:t>里的开发文件都存在</w:t>
      </w:r>
      <w:r w:rsidRPr="00DA3B6D">
        <w:rPr>
          <w:szCs w:val="24"/>
        </w:rPr>
        <w:t>Unity</w:t>
      </w:r>
      <w:r w:rsidRPr="00DA3B6D">
        <w:rPr>
          <w:szCs w:val="24"/>
        </w:rPr>
        <w:t>项目中。当你创建一个新的项目，你的指定用户目录下也会同时创建一个与你项目名称相同的文件夹。</w:t>
      </w:r>
      <w:r w:rsidR="007F6D6F" w:rsidRPr="00DA3B6D">
        <w:rPr>
          <w:szCs w:val="24"/>
        </w:rPr>
        <w:t>新建的项目会包含</w:t>
      </w:r>
      <w:r w:rsidR="007F6D6F" w:rsidRPr="00DA3B6D">
        <w:rPr>
          <w:szCs w:val="24"/>
        </w:rPr>
        <w:t>Assets</w:t>
      </w:r>
      <w:r w:rsidR="007F6D6F" w:rsidRPr="00DA3B6D">
        <w:rPr>
          <w:szCs w:val="24"/>
        </w:rPr>
        <w:t>（资源）文件夹，其中包含了所有游戏中用药的数据，比如</w:t>
      </w:r>
      <w:r w:rsidR="007F6D6F" w:rsidRPr="00DA3B6D">
        <w:rPr>
          <w:szCs w:val="24"/>
        </w:rPr>
        <w:t>3D</w:t>
      </w:r>
      <w:r w:rsidR="007F6D6F" w:rsidRPr="00DA3B6D">
        <w:rPr>
          <w:szCs w:val="24"/>
        </w:rPr>
        <w:t>模型，声音，脚本等。资源文件夹一开始是空的，运行时所需要用到的资源都要放在资源文件夹下的</w:t>
      </w:r>
      <w:r w:rsidR="007F6D6F" w:rsidRPr="00DA3B6D">
        <w:rPr>
          <w:szCs w:val="24"/>
        </w:rPr>
        <w:t>Resources</w:t>
      </w:r>
      <w:r w:rsidR="007F6D6F" w:rsidRPr="00DA3B6D">
        <w:rPr>
          <w:szCs w:val="24"/>
        </w:rPr>
        <w:t>文件夹</w:t>
      </w:r>
      <w:r w:rsidR="006A3AA1" w:rsidRPr="00DA3B6D">
        <w:rPr>
          <w:szCs w:val="24"/>
        </w:rPr>
        <w:t>。</w:t>
      </w:r>
    </w:p>
    <w:p w14:paraId="37A0C777" w14:textId="77777777" w:rsidR="005C26CE" w:rsidRPr="00DA3B6D" w:rsidRDefault="005C26CE" w:rsidP="006A2FFF">
      <w:pPr>
        <w:numPr>
          <w:ilvl w:val="0"/>
          <w:numId w:val="3"/>
        </w:numPr>
        <w:rPr>
          <w:szCs w:val="24"/>
        </w:rPr>
      </w:pPr>
      <w:r w:rsidRPr="00DA3B6D">
        <w:rPr>
          <w:szCs w:val="24"/>
        </w:rPr>
        <w:t>场景和游戏实体</w:t>
      </w:r>
    </w:p>
    <w:p w14:paraId="2E110037" w14:textId="77777777" w:rsidR="005C26CE" w:rsidRPr="00DA3B6D" w:rsidRDefault="005C26CE" w:rsidP="006A2FFF">
      <w:pPr>
        <w:ind w:firstLine="360"/>
        <w:rPr>
          <w:szCs w:val="24"/>
        </w:rPr>
      </w:pPr>
      <w:r w:rsidRPr="00DA3B6D">
        <w:rPr>
          <w:szCs w:val="24"/>
        </w:rPr>
        <w:t>场景是一个包含游戏实体的</w:t>
      </w:r>
      <w:r w:rsidRPr="00DA3B6D">
        <w:rPr>
          <w:szCs w:val="24"/>
        </w:rPr>
        <w:t>2D</w:t>
      </w:r>
      <w:r w:rsidRPr="00DA3B6D">
        <w:rPr>
          <w:szCs w:val="24"/>
        </w:rPr>
        <w:t>或者</w:t>
      </w:r>
      <w:r w:rsidRPr="00DA3B6D">
        <w:rPr>
          <w:szCs w:val="24"/>
        </w:rPr>
        <w:t>3D</w:t>
      </w:r>
      <w:r w:rsidRPr="00DA3B6D">
        <w:rPr>
          <w:szCs w:val="24"/>
        </w:rPr>
        <w:t>的空间</w:t>
      </w:r>
      <w:r w:rsidR="006A5B6B" w:rsidRPr="00DA3B6D">
        <w:rPr>
          <w:szCs w:val="24"/>
        </w:rPr>
        <w:t>。</w:t>
      </w:r>
      <w:r w:rsidR="00D31E1B" w:rsidRPr="00DA3B6D">
        <w:rPr>
          <w:szCs w:val="24"/>
        </w:rPr>
        <w:t>场景可以是</w:t>
      </w:r>
      <w:r w:rsidR="00E535CF" w:rsidRPr="00DA3B6D">
        <w:rPr>
          <w:szCs w:val="24"/>
        </w:rPr>
        <w:t>给玩家展示的任何东西：一个菜单、游戏关卡等。在新的项目创建时，初始场景被自动创建。通过菜单栏可以创建新的场景。场景文件有</w:t>
      </w:r>
      <w:r w:rsidR="00E535CF" w:rsidRPr="00DA3B6D">
        <w:rPr>
          <w:szCs w:val="24"/>
        </w:rPr>
        <w:t>.unity</w:t>
      </w:r>
      <w:r w:rsidR="00E535CF" w:rsidRPr="00DA3B6D">
        <w:rPr>
          <w:szCs w:val="24"/>
        </w:rPr>
        <w:t>形式的后缀名。</w:t>
      </w:r>
    </w:p>
    <w:p w14:paraId="5D420B9B" w14:textId="77777777" w:rsidR="00E535CF" w:rsidRPr="00DA3B6D" w:rsidRDefault="00E535CF" w:rsidP="006A2FFF">
      <w:pPr>
        <w:rPr>
          <w:szCs w:val="24"/>
        </w:rPr>
      </w:pPr>
      <w:r w:rsidRPr="00DA3B6D">
        <w:rPr>
          <w:szCs w:val="24"/>
        </w:rPr>
        <w:t>游戏实体是在场景中存在的实体。当一个新的场景创建时，它就已经包含了两个实体：镜头和光源。为了将场景呈现给玩家，场景至少拥有一个镜头。玩家可以通过层级视图、主菜单或者是拖拽实体的方式为场景添加新的实体。一个游戏实体可以作为另一个游戏实体的父节点。</w:t>
      </w:r>
    </w:p>
    <w:p w14:paraId="49C41A0A" w14:textId="77777777" w:rsidR="00E535CF" w:rsidRPr="00DA3B6D" w:rsidRDefault="00E535CF" w:rsidP="006A2FFF">
      <w:pPr>
        <w:numPr>
          <w:ilvl w:val="0"/>
          <w:numId w:val="3"/>
        </w:numPr>
        <w:rPr>
          <w:szCs w:val="24"/>
        </w:rPr>
      </w:pPr>
      <w:r w:rsidRPr="00DA3B6D">
        <w:rPr>
          <w:szCs w:val="24"/>
        </w:rPr>
        <w:t>组件</w:t>
      </w:r>
    </w:p>
    <w:p w14:paraId="0327DE95" w14:textId="77777777" w:rsidR="009878D9" w:rsidRPr="00DA3B6D" w:rsidRDefault="00E535CF" w:rsidP="006A2FFF">
      <w:pPr>
        <w:autoSpaceDE w:val="0"/>
        <w:autoSpaceDN w:val="0"/>
        <w:adjustRightInd w:val="0"/>
        <w:spacing w:line="280" w:lineRule="atLeast"/>
        <w:ind w:firstLine="360"/>
        <w:rPr>
          <w:szCs w:val="24"/>
        </w:rPr>
      </w:pPr>
      <w:r w:rsidRPr="00DA3B6D">
        <w:rPr>
          <w:szCs w:val="24"/>
        </w:rPr>
        <w:t>游戏实体并不能进行任何操作，只有将组件附加到游戏实体上时实体才有功能。</w:t>
      </w:r>
      <w:r w:rsidR="00176D67" w:rsidRPr="00DA3B6D">
        <w:rPr>
          <w:szCs w:val="24"/>
        </w:rPr>
        <w:t>这就表示</w:t>
      </w:r>
      <w:r w:rsidR="00176D67" w:rsidRPr="00DA3B6D">
        <w:rPr>
          <w:szCs w:val="24"/>
        </w:rPr>
        <w:t>Unity</w:t>
      </w:r>
      <w:r w:rsidR="00176D67" w:rsidRPr="00DA3B6D">
        <w:rPr>
          <w:szCs w:val="24"/>
        </w:rPr>
        <w:t>在设计上使用了组件模式。</w:t>
      </w:r>
      <w:r w:rsidR="00DF2E56" w:rsidRPr="00DA3B6D">
        <w:rPr>
          <w:szCs w:val="24"/>
        </w:rPr>
        <w:t>组件模式是一个解耦设计模式，它用于</w:t>
      </w:r>
      <w:r w:rsidR="009878D9" w:rsidRPr="00DA3B6D">
        <w:rPr>
          <w:szCs w:val="24"/>
        </w:rPr>
        <w:t>以下的情况：当一个类与多个领域互相影响，这个类有必要将每个领域特定的功能解耦；或者是不同的实体共享多个相同的、不严格意义上继承的功能。</w:t>
      </w:r>
      <w:proofErr w:type="spellStart"/>
      <w:r w:rsidR="009878D9" w:rsidRPr="00DA3B6D">
        <w:rPr>
          <w:szCs w:val="24"/>
        </w:rPr>
        <w:t>Unity</w:t>
      </w:r>
      <w:proofErr w:type="spellEnd"/>
      <w:r w:rsidR="009878D9" w:rsidRPr="00DA3B6D">
        <w:rPr>
          <w:szCs w:val="24"/>
        </w:rPr>
        <w:t>提供了与内部组件进行交互的简单方法：使用编辑器或者是程序。</w:t>
      </w:r>
    </w:p>
    <w:p w14:paraId="2B92B1A7" w14:textId="77777777" w:rsidR="00D11DE4" w:rsidRPr="00DA3B6D" w:rsidRDefault="00D11DE4" w:rsidP="006A2FFF">
      <w:pPr>
        <w:autoSpaceDE w:val="0"/>
        <w:autoSpaceDN w:val="0"/>
        <w:adjustRightInd w:val="0"/>
        <w:spacing w:line="280" w:lineRule="atLeast"/>
        <w:rPr>
          <w:szCs w:val="24"/>
        </w:rPr>
      </w:pPr>
      <w:r w:rsidRPr="00DA3B6D">
        <w:rPr>
          <w:szCs w:val="24"/>
        </w:rPr>
        <w:t>在</w:t>
      </w:r>
      <w:r w:rsidRPr="00DA3B6D">
        <w:rPr>
          <w:szCs w:val="24"/>
        </w:rPr>
        <w:t>Unity</w:t>
      </w:r>
      <w:r w:rsidRPr="00DA3B6D">
        <w:rPr>
          <w:szCs w:val="24"/>
        </w:rPr>
        <w:t>中，游戏实体可以被激活或者设置为无效，组件也可以被设置为启用或者禁用。附着在无效实体上的组件都是禁用状态。这提供了实现状态设计模式的简单方法。</w:t>
      </w:r>
      <w:r w:rsidR="002C027D" w:rsidRPr="00DA3B6D">
        <w:rPr>
          <w:szCs w:val="24"/>
        </w:rPr>
        <w:t>状态设计模式是游戏中常用的设计模式，它的存在使实现像面向对象编程范式中的状态机成为可能（在状态机中的每一个状态都作为一个实体抽象出来）。</w:t>
      </w:r>
      <w:r w:rsidR="00BD0DF5" w:rsidRPr="00DA3B6D">
        <w:rPr>
          <w:szCs w:val="24"/>
        </w:rPr>
        <w:t>在</w:t>
      </w:r>
      <w:r w:rsidR="00BD0DF5" w:rsidRPr="00DA3B6D">
        <w:rPr>
          <w:szCs w:val="24"/>
        </w:rPr>
        <w:t>Unity</w:t>
      </w:r>
      <w:r w:rsidR="00BD0DF5" w:rsidRPr="00DA3B6D">
        <w:rPr>
          <w:szCs w:val="24"/>
        </w:rPr>
        <w:t>中，这个模式</w:t>
      </w:r>
      <w:r w:rsidR="00AE0EF9" w:rsidRPr="00DA3B6D">
        <w:rPr>
          <w:szCs w:val="24"/>
        </w:rPr>
        <w:t>可以被这样实现：激活一个实体表示当前状态，同时将其他状态实体设置为无效。</w:t>
      </w:r>
    </w:p>
    <w:p w14:paraId="186786FC" w14:textId="77777777" w:rsidR="00D0248A" w:rsidRPr="00DA3B6D" w:rsidRDefault="00D0248A" w:rsidP="006A2FFF">
      <w:pPr>
        <w:keepNext/>
        <w:autoSpaceDE w:val="0"/>
        <w:autoSpaceDN w:val="0"/>
        <w:adjustRightInd w:val="0"/>
        <w:spacing w:line="280" w:lineRule="atLeast"/>
      </w:pPr>
      <w:r w:rsidRPr="00DA3B6D">
        <w:rPr>
          <w:noProof/>
          <w:color w:val="000000"/>
          <w:kern w:val="0"/>
          <w:szCs w:val="24"/>
        </w:rPr>
        <w:lastRenderedPageBreak/>
        <w:drawing>
          <wp:inline distT="0" distB="0" distL="0" distR="0" wp14:anchorId="00351FBB" wp14:editId="40093666">
            <wp:extent cx="2957195" cy="1790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195" cy="1790065"/>
                    </a:xfrm>
                    <a:prstGeom prst="rect">
                      <a:avLst/>
                    </a:prstGeom>
                    <a:noFill/>
                    <a:ln>
                      <a:noFill/>
                    </a:ln>
                  </pic:spPr>
                </pic:pic>
              </a:graphicData>
            </a:graphic>
          </wp:inline>
        </w:drawing>
      </w:r>
    </w:p>
    <w:p w14:paraId="110EEF4D" w14:textId="0C3E4F79" w:rsidR="00D0248A" w:rsidRPr="00DA3B6D" w:rsidRDefault="00D0248A" w:rsidP="006A2FFF">
      <w:pPr>
        <w:pStyle w:val="Caption"/>
      </w:pPr>
      <w:r w:rsidRPr="00DA3B6D">
        <w:t xml:space="preserve">Figure </w:t>
      </w:r>
      <w:fldSimple w:instr=" SEQ Figure \* ARABIC ">
        <w:r w:rsidR="0066311D" w:rsidRPr="00DA3B6D">
          <w:rPr>
            <w:noProof/>
          </w:rPr>
          <w:t>3</w:t>
        </w:r>
      </w:fldSimple>
      <w:r w:rsidRPr="00DA3B6D">
        <w:t xml:space="preserve"> Unity</w:t>
      </w:r>
      <w:r w:rsidRPr="00DA3B6D">
        <w:t>编辑器</w:t>
      </w:r>
    </w:p>
    <w:p w14:paraId="0431D920" w14:textId="77777777" w:rsidR="00D0248A" w:rsidRPr="00DA3B6D" w:rsidRDefault="00D0248A" w:rsidP="006A2FFF">
      <w:pPr>
        <w:autoSpaceDE w:val="0"/>
        <w:autoSpaceDN w:val="0"/>
        <w:adjustRightInd w:val="0"/>
        <w:spacing w:line="280" w:lineRule="atLeast"/>
        <w:rPr>
          <w:szCs w:val="24"/>
        </w:rPr>
      </w:pPr>
    </w:p>
    <w:p w14:paraId="35B61E00" w14:textId="77777777" w:rsidR="00AE0EF9" w:rsidRPr="00DA3B6D" w:rsidRDefault="00AE0EF9" w:rsidP="006A2FFF">
      <w:pPr>
        <w:numPr>
          <w:ilvl w:val="0"/>
          <w:numId w:val="3"/>
        </w:numPr>
        <w:autoSpaceDE w:val="0"/>
        <w:autoSpaceDN w:val="0"/>
        <w:adjustRightInd w:val="0"/>
        <w:spacing w:line="280" w:lineRule="atLeast"/>
        <w:rPr>
          <w:szCs w:val="24"/>
        </w:rPr>
      </w:pPr>
      <w:r w:rsidRPr="00DA3B6D">
        <w:rPr>
          <w:szCs w:val="24"/>
        </w:rPr>
        <w:t>脚本</w:t>
      </w:r>
      <w:r w:rsidRPr="00DA3B6D">
        <w:rPr>
          <w:szCs w:val="24"/>
        </w:rPr>
        <w:t>API</w:t>
      </w:r>
    </w:p>
    <w:p w14:paraId="26A9B7AC" w14:textId="77777777" w:rsidR="008A1466" w:rsidRPr="00DA3B6D" w:rsidRDefault="0095797A" w:rsidP="006A2FFF">
      <w:pPr>
        <w:autoSpaceDE w:val="0"/>
        <w:autoSpaceDN w:val="0"/>
        <w:adjustRightInd w:val="0"/>
        <w:spacing w:line="280" w:lineRule="atLeast"/>
        <w:ind w:firstLine="360"/>
        <w:rPr>
          <w:szCs w:val="24"/>
        </w:rPr>
      </w:pPr>
      <w:r w:rsidRPr="00DA3B6D">
        <w:rPr>
          <w:szCs w:val="24"/>
        </w:rPr>
        <w:t>尽管</w:t>
      </w:r>
      <w:r w:rsidRPr="00DA3B6D">
        <w:rPr>
          <w:szCs w:val="24"/>
        </w:rPr>
        <w:t>Unity</w:t>
      </w:r>
      <w:r w:rsidRPr="00DA3B6D">
        <w:rPr>
          <w:szCs w:val="24"/>
        </w:rPr>
        <w:t>中包含了许多内置的组件，大部分游戏仍然需要额外的特定功能。</w:t>
      </w:r>
      <w:r w:rsidR="008A1466" w:rsidRPr="00DA3B6D">
        <w:rPr>
          <w:szCs w:val="24"/>
        </w:rPr>
        <w:t>这些功能可以用</w:t>
      </w:r>
      <w:r w:rsidR="008A1466" w:rsidRPr="00DA3B6D">
        <w:rPr>
          <w:szCs w:val="24"/>
        </w:rPr>
        <w:t>Unity</w:t>
      </w:r>
      <w:r w:rsidR="008A1466" w:rsidRPr="00DA3B6D">
        <w:rPr>
          <w:szCs w:val="24"/>
        </w:rPr>
        <w:t>的脚本</w:t>
      </w:r>
      <w:r w:rsidR="008A1466" w:rsidRPr="00DA3B6D">
        <w:rPr>
          <w:szCs w:val="24"/>
        </w:rPr>
        <w:t>API</w:t>
      </w:r>
      <w:r w:rsidR="008A1466" w:rsidRPr="00DA3B6D">
        <w:rPr>
          <w:szCs w:val="24"/>
        </w:rPr>
        <w:t>实现，使用方法是在一个特殊的组件：脚本中用</w:t>
      </w:r>
      <w:r w:rsidR="008A1466" w:rsidRPr="00DA3B6D">
        <w:rPr>
          <w:szCs w:val="24"/>
        </w:rPr>
        <w:t>C#</w:t>
      </w:r>
      <w:r w:rsidR="008A1466" w:rsidRPr="00DA3B6D">
        <w:rPr>
          <w:szCs w:val="24"/>
        </w:rPr>
        <w:t>，</w:t>
      </w:r>
      <w:r w:rsidR="008A1466" w:rsidRPr="00DA3B6D">
        <w:rPr>
          <w:szCs w:val="24"/>
        </w:rPr>
        <w:t>JavaScript</w:t>
      </w:r>
      <w:r w:rsidR="008A1466" w:rsidRPr="00DA3B6D">
        <w:rPr>
          <w:szCs w:val="24"/>
        </w:rPr>
        <w:t>或者</w:t>
      </w:r>
      <w:r w:rsidR="008A1466" w:rsidRPr="00DA3B6D">
        <w:rPr>
          <w:szCs w:val="24"/>
        </w:rPr>
        <w:t>Boo</w:t>
      </w:r>
    </w:p>
    <w:p w14:paraId="57F81ADF" w14:textId="77777777" w:rsidR="00865E26" w:rsidRPr="00DA3B6D" w:rsidRDefault="008A1466" w:rsidP="006A2FFF">
      <w:pPr>
        <w:autoSpaceDE w:val="0"/>
        <w:autoSpaceDN w:val="0"/>
        <w:adjustRightInd w:val="0"/>
        <w:spacing w:line="280" w:lineRule="atLeast"/>
        <w:ind w:firstLine="360"/>
        <w:rPr>
          <w:szCs w:val="24"/>
        </w:rPr>
      </w:pPr>
      <w:r w:rsidRPr="00DA3B6D">
        <w:rPr>
          <w:szCs w:val="24"/>
        </w:rPr>
        <w:t>编写。在我们的实现中，所有脚本都用</w:t>
      </w:r>
      <w:r w:rsidRPr="00DA3B6D">
        <w:rPr>
          <w:szCs w:val="24"/>
        </w:rPr>
        <w:t>C#</w:t>
      </w:r>
      <w:r w:rsidRPr="00DA3B6D">
        <w:rPr>
          <w:szCs w:val="24"/>
        </w:rPr>
        <w:t>编写。脚本</w:t>
      </w:r>
      <w:r w:rsidRPr="00DA3B6D">
        <w:rPr>
          <w:szCs w:val="24"/>
        </w:rPr>
        <w:t>API</w:t>
      </w:r>
      <w:r w:rsidRPr="00DA3B6D">
        <w:rPr>
          <w:szCs w:val="24"/>
        </w:rPr>
        <w:t>是一个</w:t>
      </w:r>
      <w:proofErr w:type="spellStart"/>
      <w:r w:rsidRPr="00DA3B6D">
        <w:rPr>
          <w:szCs w:val="24"/>
        </w:rPr>
        <w:t>IoC</w:t>
      </w:r>
      <w:proofErr w:type="spellEnd"/>
      <w:r w:rsidR="00366B59" w:rsidRPr="00DA3B6D">
        <w:rPr>
          <w:szCs w:val="24"/>
        </w:rPr>
        <w:t>（反转控制</w:t>
      </w:r>
      <w:r w:rsidRPr="00DA3B6D">
        <w:rPr>
          <w:szCs w:val="24"/>
        </w:rPr>
        <w:t>）框架</w:t>
      </w:r>
      <w:r w:rsidR="00366B59" w:rsidRPr="00DA3B6D">
        <w:rPr>
          <w:szCs w:val="24"/>
        </w:rPr>
        <w:t>，</w:t>
      </w:r>
      <w:r w:rsidR="00865E26" w:rsidRPr="00DA3B6D">
        <w:rPr>
          <w:szCs w:val="24"/>
        </w:rPr>
        <w:t>开发者的脚本不会控制游戏的执行。开发者需要在脚本中实现具体的方法，让</w:t>
      </w:r>
      <w:r w:rsidR="00865E26" w:rsidRPr="00DA3B6D">
        <w:rPr>
          <w:szCs w:val="24"/>
        </w:rPr>
        <w:t>Unity</w:t>
      </w:r>
      <w:r w:rsidR="00865E26" w:rsidRPr="00DA3B6D">
        <w:rPr>
          <w:szCs w:val="24"/>
        </w:rPr>
        <w:t>在特定条件下去调用。脚本中最常见的方法是</w:t>
      </w:r>
      <w:r w:rsidR="00865E26" w:rsidRPr="00DA3B6D">
        <w:rPr>
          <w:szCs w:val="24"/>
        </w:rPr>
        <w:t>Start</w:t>
      </w:r>
      <w:r w:rsidR="00865E26" w:rsidRPr="00DA3B6D">
        <w:rPr>
          <w:szCs w:val="24"/>
        </w:rPr>
        <w:t>和</w:t>
      </w:r>
      <w:r w:rsidR="00865E26" w:rsidRPr="00DA3B6D">
        <w:rPr>
          <w:szCs w:val="24"/>
        </w:rPr>
        <w:t>Update</w:t>
      </w:r>
      <w:r w:rsidR="00865E26" w:rsidRPr="00DA3B6D">
        <w:rPr>
          <w:szCs w:val="24"/>
        </w:rPr>
        <w:t>方法。</w:t>
      </w:r>
      <w:r w:rsidR="00865E26" w:rsidRPr="00DA3B6D">
        <w:rPr>
          <w:szCs w:val="24"/>
        </w:rPr>
        <w:t>Update</w:t>
      </w:r>
      <w:r w:rsidR="00865E26" w:rsidRPr="00DA3B6D">
        <w:rPr>
          <w:szCs w:val="24"/>
        </w:rPr>
        <w:t>方法在每一帧渲染前被调用，所以大部分的游戏罗技都在</w:t>
      </w:r>
      <w:r w:rsidR="00865E26" w:rsidRPr="00DA3B6D">
        <w:rPr>
          <w:szCs w:val="24"/>
        </w:rPr>
        <w:t>Update</w:t>
      </w:r>
      <w:r w:rsidR="00865E26" w:rsidRPr="00DA3B6D">
        <w:rPr>
          <w:szCs w:val="24"/>
        </w:rPr>
        <w:t>方法中执行。</w:t>
      </w:r>
      <w:r w:rsidR="00865E26" w:rsidRPr="00DA3B6D">
        <w:rPr>
          <w:szCs w:val="24"/>
        </w:rPr>
        <w:t>Start</w:t>
      </w:r>
      <w:r w:rsidR="00865E26" w:rsidRPr="00DA3B6D">
        <w:rPr>
          <w:szCs w:val="24"/>
        </w:rPr>
        <w:t>方法在第一次</w:t>
      </w:r>
      <w:r w:rsidR="00865E26" w:rsidRPr="00DA3B6D">
        <w:rPr>
          <w:szCs w:val="24"/>
        </w:rPr>
        <w:t>Update</w:t>
      </w:r>
      <w:r w:rsidR="00865E26" w:rsidRPr="00DA3B6D">
        <w:rPr>
          <w:szCs w:val="24"/>
        </w:rPr>
        <w:t>调用前被调用。</w:t>
      </w:r>
    </w:p>
    <w:p w14:paraId="642BD199" w14:textId="77777777" w:rsidR="00865E26" w:rsidRPr="00DA3B6D" w:rsidRDefault="00865E26" w:rsidP="006A2FFF">
      <w:pPr>
        <w:numPr>
          <w:ilvl w:val="0"/>
          <w:numId w:val="3"/>
        </w:numPr>
        <w:autoSpaceDE w:val="0"/>
        <w:autoSpaceDN w:val="0"/>
        <w:adjustRightInd w:val="0"/>
        <w:spacing w:line="280" w:lineRule="atLeast"/>
        <w:rPr>
          <w:szCs w:val="24"/>
        </w:rPr>
      </w:pPr>
      <w:r w:rsidRPr="00DA3B6D">
        <w:rPr>
          <w:szCs w:val="24"/>
        </w:rPr>
        <w:t>Unity</w:t>
      </w:r>
      <w:r w:rsidRPr="00DA3B6D">
        <w:rPr>
          <w:szCs w:val="24"/>
        </w:rPr>
        <w:t>资源商店</w:t>
      </w:r>
    </w:p>
    <w:p w14:paraId="0014CCB4" w14:textId="77777777" w:rsidR="001D3107" w:rsidRPr="00DA3B6D" w:rsidRDefault="00865E26" w:rsidP="006A2FFF">
      <w:pPr>
        <w:autoSpaceDE w:val="0"/>
        <w:autoSpaceDN w:val="0"/>
        <w:adjustRightInd w:val="0"/>
        <w:spacing w:line="280" w:lineRule="atLeast"/>
        <w:ind w:firstLine="360"/>
        <w:rPr>
          <w:szCs w:val="24"/>
        </w:rPr>
      </w:pPr>
      <w:r w:rsidRPr="00DA3B6D">
        <w:rPr>
          <w:szCs w:val="24"/>
        </w:rPr>
        <w:t>Unity</w:t>
      </w:r>
      <w:r w:rsidR="00865A30" w:rsidRPr="00DA3B6D">
        <w:rPr>
          <w:szCs w:val="24"/>
        </w:rPr>
        <w:t>资源商店是一个用户可以买卖自定义资源的网上商城</w:t>
      </w:r>
      <w:r w:rsidRPr="00DA3B6D">
        <w:rPr>
          <w:szCs w:val="24"/>
        </w:rPr>
        <w:t>。</w:t>
      </w:r>
      <w:r w:rsidR="001D3107" w:rsidRPr="00DA3B6D">
        <w:rPr>
          <w:szCs w:val="24"/>
        </w:rPr>
        <w:t>在</w:t>
      </w:r>
      <w:r w:rsidR="001D3107" w:rsidRPr="00DA3B6D">
        <w:rPr>
          <w:szCs w:val="24"/>
        </w:rPr>
        <w:t>Unity</w:t>
      </w:r>
      <w:r w:rsidR="001D3107" w:rsidRPr="00DA3B6D">
        <w:rPr>
          <w:szCs w:val="24"/>
        </w:rPr>
        <w:t>编辑器中就可以打开</w:t>
      </w:r>
      <w:r w:rsidR="001D3107" w:rsidRPr="00DA3B6D">
        <w:rPr>
          <w:szCs w:val="24"/>
        </w:rPr>
        <w:t>Unity</w:t>
      </w:r>
      <w:r w:rsidR="001D3107" w:rsidRPr="00DA3B6D">
        <w:rPr>
          <w:szCs w:val="24"/>
        </w:rPr>
        <w:t>资源商店。</w:t>
      </w:r>
      <w:r w:rsidR="00ED6CE1" w:rsidRPr="00DA3B6D">
        <w:rPr>
          <w:szCs w:val="24"/>
        </w:rPr>
        <w:t>在</w:t>
      </w:r>
      <w:r w:rsidR="00ED6CE1" w:rsidRPr="00DA3B6D">
        <w:rPr>
          <w:szCs w:val="24"/>
        </w:rPr>
        <w:t>Unity</w:t>
      </w:r>
      <w:r w:rsidR="00ED6CE1" w:rsidRPr="00DA3B6D">
        <w:rPr>
          <w:szCs w:val="24"/>
        </w:rPr>
        <w:t>资源商店购买的资源可以直接导入到</w:t>
      </w:r>
      <w:r w:rsidR="00ED6CE1" w:rsidRPr="00DA3B6D">
        <w:rPr>
          <w:szCs w:val="24"/>
        </w:rPr>
        <w:t>Unity</w:t>
      </w:r>
      <w:r w:rsidR="00ED6CE1" w:rsidRPr="00DA3B6D">
        <w:rPr>
          <w:szCs w:val="24"/>
        </w:rPr>
        <w:t>编辑器中。新下载的资源会被放在</w:t>
      </w:r>
      <w:r w:rsidR="00ED6CE1" w:rsidRPr="00DA3B6D">
        <w:rPr>
          <w:szCs w:val="24"/>
        </w:rPr>
        <w:t>Asset</w:t>
      </w:r>
      <w:r w:rsidR="00ED6CE1" w:rsidRPr="00DA3B6D">
        <w:rPr>
          <w:szCs w:val="24"/>
        </w:rPr>
        <w:t>文件夹下。像</w:t>
      </w:r>
      <w:r w:rsidR="00ED6CE1" w:rsidRPr="00DA3B6D">
        <w:rPr>
          <w:szCs w:val="24"/>
        </w:rPr>
        <w:t>3D</w:t>
      </w:r>
      <w:r w:rsidR="00ED6CE1" w:rsidRPr="00DA3B6D">
        <w:rPr>
          <w:szCs w:val="24"/>
        </w:rPr>
        <w:t>模型这样的资源一般都被附加到游戏实体上，而且会有一些简单的脚本或者组件附加在上面。其他资源也与</w:t>
      </w:r>
      <w:r w:rsidR="00ED6CE1" w:rsidRPr="00DA3B6D">
        <w:rPr>
          <w:szCs w:val="24"/>
        </w:rPr>
        <w:t>Unity</w:t>
      </w:r>
      <w:r w:rsidR="00ED6CE1" w:rsidRPr="00DA3B6D">
        <w:rPr>
          <w:szCs w:val="24"/>
        </w:rPr>
        <w:t>支持的格式匹配。</w:t>
      </w:r>
    </w:p>
    <w:p w14:paraId="38FDBB01" w14:textId="77777777" w:rsidR="00ED6CE1" w:rsidRPr="00DA3B6D" w:rsidRDefault="00ED6CE1" w:rsidP="006A2FFF">
      <w:pPr>
        <w:numPr>
          <w:ilvl w:val="0"/>
          <w:numId w:val="1"/>
        </w:numPr>
        <w:autoSpaceDE w:val="0"/>
        <w:autoSpaceDN w:val="0"/>
        <w:adjustRightInd w:val="0"/>
        <w:spacing w:line="280" w:lineRule="atLeast"/>
        <w:rPr>
          <w:szCs w:val="24"/>
        </w:rPr>
      </w:pPr>
      <w:r w:rsidRPr="00DA3B6D">
        <w:rPr>
          <w:szCs w:val="24"/>
        </w:rPr>
        <w:t>Photon Unity</w:t>
      </w:r>
      <w:r w:rsidRPr="00DA3B6D">
        <w:rPr>
          <w:szCs w:val="24"/>
        </w:rPr>
        <w:t>网络</w:t>
      </w:r>
      <w:r w:rsidR="006D5BFD" w:rsidRPr="00DA3B6D">
        <w:rPr>
          <w:szCs w:val="24"/>
        </w:rPr>
        <w:t>（</w:t>
      </w:r>
      <w:r w:rsidR="006D5BFD" w:rsidRPr="00DA3B6D">
        <w:rPr>
          <w:szCs w:val="24"/>
        </w:rPr>
        <w:t>PUN</w:t>
      </w:r>
      <w:r w:rsidR="006D5BFD" w:rsidRPr="00DA3B6D">
        <w:rPr>
          <w:szCs w:val="24"/>
        </w:rPr>
        <w:t>）</w:t>
      </w:r>
    </w:p>
    <w:p w14:paraId="78FBF63E" w14:textId="77777777" w:rsidR="00B140E8" w:rsidRPr="00DA3B6D" w:rsidRDefault="00B140E8" w:rsidP="006A2FFF">
      <w:pPr>
        <w:autoSpaceDE w:val="0"/>
        <w:autoSpaceDN w:val="0"/>
        <w:adjustRightInd w:val="0"/>
        <w:spacing w:line="280" w:lineRule="atLeast"/>
        <w:ind w:firstLine="360"/>
        <w:rPr>
          <w:szCs w:val="24"/>
        </w:rPr>
      </w:pPr>
      <w:r w:rsidRPr="00DA3B6D">
        <w:rPr>
          <w:szCs w:val="24"/>
        </w:rPr>
        <w:t>PUN</w:t>
      </w:r>
      <w:r w:rsidRPr="00DA3B6D">
        <w:rPr>
          <w:szCs w:val="24"/>
        </w:rPr>
        <w:t>是一个为了在</w:t>
      </w:r>
      <w:r w:rsidRPr="00DA3B6D">
        <w:rPr>
          <w:szCs w:val="24"/>
        </w:rPr>
        <w:t>Unity</w:t>
      </w:r>
      <w:r w:rsidRPr="00DA3B6D">
        <w:rPr>
          <w:szCs w:val="24"/>
        </w:rPr>
        <w:t>中开发在线游戏设计的框架。在</w:t>
      </w:r>
      <w:r w:rsidR="00075FA0" w:rsidRPr="00DA3B6D">
        <w:rPr>
          <w:szCs w:val="24"/>
        </w:rPr>
        <w:t>Unit</w:t>
      </w:r>
      <w:r w:rsidRPr="00DA3B6D">
        <w:rPr>
          <w:szCs w:val="24"/>
        </w:rPr>
        <w:t>y</w:t>
      </w:r>
      <w:r w:rsidRPr="00DA3B6D">
        <w:rPr>
          <w:szCs w:val="24"/>
        </w:rPr>
        <w:t>资源商店中可以找到</w:t>
      </w:r>
      <w:r w:rsidRPr="00DA3B6D">
        <w:rPr>
          <w:szCs w:val="24"/>
        </w:rPr>
        <w:t>PUN</w:t>
      </w:r>
      <w:r w:rsidRPr="00DA3B6D">
        <w:rPr>
          <w:szCs w:val="24"/>
        </w:rPr>
        <w:t>的两个版本：免费版本和付费的升级版本。</w:t>
      </w:r>
      <w:r w:rsidR="00BB7896" w:rsidRPr="00DA3B6D">
        <w:rPr>
          <w:szCs w:val="24"/>
        </w:rPr>
        <w:t>我们的游戏</w:t>
      </w:r>
      <w:proofErr w:type="spellStart"/>
      <w:r w:rsidR="00BB7896" w:rsidRPr="00DA3B6D">
        <w:rPr>
          <w:szCs w:val="24"/>
        </w:rPr>
        <w:t>Moghi</w:t>
      </w:r>
      <w:proofErr w:type="spellEnd"/>
      <w:r w:rsidR="00BB7896" w:rsidRPr="00DA3B6D">
        <w:rPr>
          <w:szCs w:val="24"/>
        </w:rPr>
        <w:t xml:space="preserve"> Battles</w:t>
      </w:r>
      <w:r w:rsidR="00BB7896" w:rsidRPr="00DA3B6D">
        <w:rPr>
          <w:szCs w:val="24"/>
        </w:rPr>
        <w:t>将使用免费版本。</w:t>
      </w:r>
      <w:r w:rsidR="006D6A9C" w:rsidRPr="00DA3B6D">
        <w:rPr>
          <w:szCs w:val="24"/>
        </w:rPr>
        <w:t>PUN</w:t>
      </w:r>
      <w:r w:rsidR="006D6A9C" w:rsidRPr="00DA3B6D">
        <w:rPr>
          <w:szCs w:val="24"/>
        </w:rPr>
        <w:t>通常非常易于使用，因为大多数框架的函数都是以一个类的静态成员的方式公开的，这个类既是外观模式中的一个外观，也是单例模式中的一个单例。</w:t>
      </w:r>
    </w:p>
    <w:p w14:paraId="7522B10A" w14:textId="77777777" w:rsidR="009063E5" w:rsidRPr="00DA3B6D" w:rsidRDefault="009063E5" w:rsidP="006A2FFF">
      <w:pPr>
        <w:autoSpaceDE w:val="0"/>
        <w:autoSpaceDN w:val="0"/>
        <w:adjustRightInd w:val="0"/>
        <w:spacing w:line="280" w:lineRule="atLeast"/>
        <w:ind w:firstLine="420"/>
        <w:rPr>
          <w:szCs w:val="24"/>
        </w:rPr>
      </w:pPr>
      <w:r w:rsidRPr="00DA3B6D">
        <w:rPr>
          <w:szCs w:val="24"/>
        </w:rPr>
        <w:t>在</w:t>
      </w:r>
      <w:r w:rsidRPr="00DA3B6D">
        <w:rPr>
          <w:szCs w:val="24"/>
        </w:rPr>
        <w:t>PUN</w:t>
      </w:r>
      <w:r w:rsidRPr="00DA3B6D">
        <w:rPr>
          <w:szCs w:val="24"/>
        </w:rPr>
        <w:t>中有两个主要的概念：房间和大厅。</w:t>
      </w:r>
      <w:r w:rsidR="006D5BFD" w:rsidRPr="00DA3B6D">
        <w:rPr>
          <w:szCs w:val="24"/>
        </w:rPr>
        <w:t>连接到大厅在概念上就等于连接到会话服务器，而连接到房间就等于连接到游戏服务器。这说明，玩家必须在连接到游戏服务器之前首先连接到会话服务器。当验证成功后，玩家进入大厅，在大厅中玩家可以新建游戏房间。</w:t>
      </w:r>
      <w:r w:rsidR="006D5BFD" w:rsidRPr="00DA3B6D">
        <w:rPr>
          <w:szCs w:val="24"/>
        </w:rPr>
        <w:t>Photon</w:t>
      </w:r>
      <w:r w:rsidR="006D5BFD" w:rsidRPr="00DA3B6D">
        <w:rPr>
          <w:szCs w:val="24"/>
        </w:rPr>
        <w:t>服务器不模拟游戏，他们只负责提供一个方法发送游戏服务端模拟的游戏数据到其它客户端，然后在它们之中使用</w:t>
      </w:r>
      <w:r w:rsidR="006D5BFD" w:rsidRPr="00DA3B6D">
        <w:rPr>
          <w:szCs w:val="24"/>
        </w:rPr>
        <w:t>PUN</w:t>
      </w:r>
      <w:r w:rsidR="006D5BFD" w:rsidRPr="00DA3B6D">
        <w:rPr>
          <w:szCs w:val="24"/>
        </w:rPr>
        <w:t>同步游戏状态。这种</w:t>
      </w:r>
      <w:r w:rsidR="007436C5" w:rsidRPr="00DA3B6D">
        <w:rPr>
          <w:szCs w:val="24"/>
        </w:rPr>
        <w:t>交换数据的方式是使用以下同步机制实现的：</w:t>
      </w:r>
      <w:r w:rsidR="00511B23" w:rsidRPr="00DA3B6D">
        <w:rPr>
          <w:szCs w:val="24"/>
        </w:rPr>
        <w:t>实体同步，</w:t>
      </w:r>
      <w:r w:rsidR="00511B23" w:rsidRPr="00DA3B6D">
        <w:rPr>
          <w:szCs w:val="24"/>
        </w:rPr>
        <w:t>PUN RPC</w:t>
      </w:r>
      <w:r w:rsidR="00511B23" w:rsidRPr="00DA3B6D">
        <w:rPr>
          <w:szCs w:val="24"/>
        </w:rPr>
        <w:t>（</w:t>
      </w:r>
      <w:r w:rsidR="001579E2" w:rsidRPr="00DA3B6D">
        <w:rPr>
          <w:szCs w:val="24"/>
        </w:rPr>
        <w:t>远程过程调用</w:t>
      </w:r>
      <w:r w:rsidR="00511B23" w:rsidRPr="00DA3B6D">
        <w:rPr>
          <w:szCs w:val="24"/>
        </w:rPr>
        <w:t>）</w:t>
      </w:r>
      <w:r w:rsidR="001579E2" w:rsidRPr="00DA3B6D">
        <w:rPr>
          <w:szCs w:val="24"/>
        </w:rPr>
        <w:t>和自定义房间属性。</w:t>
      </w:r>
    </w:p>
    <w:p w14:paraId="4EEECB09" w14:textId="77777777" w:rsidR="001579E2" w:rsidRPr="00DA3B6D" w:rsidRDefault="00B326A0" w:rsidP="006A2FFF">
      <w:pPr>
        <w:autoSpaceDE w:val="0"/>
        <w:autoSpaceDN w:val="0"/>
        <w:adjustRightInd w:val="0"/>
        <w:spacing w:line="280" w:lineRule="atLeast"/>
        <w:ind w:firstLine="420"/>
        <w:rPr>
          <w:szCs w:val="24"/>
        </w:rPr>
      </w:pPr>
      <w:r w:rsidRPr="00DA3B6D">
        <w:rPr>
          <w:szCs w:val="24"/>
        </w:rPr>
        <w:t>实体同步是用来同步简单的游戏实体状态（比如当前的生命值状态或者位置）</w:t>
      </w:r>
      <w:r w:rsidR="007B763F" w:rsidRPr="00DA3B6D">
        <w:rPr>
          <w:szCs w:val="24"/>
        </w:rPr>
        <w:t>和通过网络实例化游戏实体的。</w:t>
      </w:r>
      <w:r w:rsidR="0061776E" w:rsidRPr="00DA3B6D">
        <w:rPr>
          <w:szCs w:val="24"/>
        </w:rPr>
        <w:t>这可以通过为一个游戏实体添加一个特别的脚本来实现。</w:t>
      </w:r>
      <w:r w:rsidR="0061776E" w:rsidRPr="00DA3B6D">
        <w:rPr>
          <w:szCs w:val="24"/>
        </w:rPr>
        <w:t>PUN</w:t>
      </w:r>
      <w:r w:rsidR="00DF78BA" w:rsidRPr="00DA3B6D">
        <w:rPr>
          <w:szCs w:val="24"/>
        </w:rPr>
        <w:t>每隔一段时间就在各个客户端之间同步一次数据。</w:t>
      </w:r>
      <w:r w:rsidR="000D635A" w:rsidRPr="00DA3B6D">
        <w:rPr>
          <w:szCs w:val="24"/>
        </w:rPr>
        <w:t>PUN</w:t>
      </w:r>
      <w:r w:rsidR="000D635A" w:rsidRPr="00DA3B6D">
        <w:rPr>
          <w:szCs w:val="24"/>
        </w:rPr>
        <w:t>可以通过配置实现以</w:t>
      </w:r>
      <w:r w:rsidR="000D635A" w:rsidRPr="00DA3B6D">
        <w:rPr>
          <w:szCs w:val="24"/>
        </w:rPr>
        <w:t>UDP</w:t>
      </w:r>
      <w:r w:rsidR="000D635A" w:rsidRPr="00DA3B6D">
        <w:rPr>
          <w:szCs w:val="24"/>
        </w:rPr>
        <w:t>或</w:t>
      </w:r>
      <w:r w:rsidR="000D635A" w:rsidRPr="00DA3B6D">
        <w:rPr>
          <w:szCs w:val="24"/>
        </w:rPr>
        <w:t>TCP</w:t>
      </w:r>
      <w:r w:rsidR="000D635A" w:rsidRPr="00DA3B6D">
        <w:rPr>
          <w:szCs w:val="24"/>
        </w:rPr>
        <w:t>协议同步游戏实体数据。一般会使用</w:t>
      </w:r>
      <w:r w:rsidR="000D635A" w:rsidRPr="00DA3B6D">
        <w:rPr>
          <w:szCs w:val="24"/>
        </w:rPr>
        <w:t>UDP</w:t>
      </w:r>
      <w:r w:rsidR="000D635A" w:rsidRPr="00DA3B6D">
        <w:rPr>
          <w:szCs w:val="24"/>
        </w:rPr>
        <w:t>协议，因为</w:t>
      </w:r>
      <w:r w:rsidR="00DC2230" w:rsidRPr="00DA3B6D">
        <w:rPr>
          <w:szCs w:val="24"/>
        </w:rPr>
        <w:t>同步性</w:t>
      </w:r>
      <w:r w:rsidR="00DC2230" w:rsidRPr="00DA3B6D">
        <w:rPr>
          <w:szCs w:val="24"/>
        </w:rPr>
        <w:lastRenderedPageBreak/>
        <w:t>往往比一些细节重要，比如实体的具体位置。对于</w:t>
      </w:r>
      <w:proofErr w:type="spellStart"/>
      <w:r w:rsidR="00DC2230" w:rsidRPr="00DA3B6D">
        <w:rPr>
          <w:szCs w:val="24"/>
        </w:rPr>
        <w:t>Moghi</w:t>
      </w:r>
      <w:proofErr w:type="spellEnd"/>
      <w:r w:rsidR="00DC2230" w:rsidRPr="00DA3B6D">
        <w:rPr>
          <w:szCs w:val="24"/>
        </w:rPr>
        <w:t xml:space="preserve"> Battles</w:t>
      </w:r>
      <w:r w:rsidR="00DC2230" w:rsidRPr="00DA3B6D">
        <w:rPr>
          <w:szCs w:val="24"/>
        </w:rPr>
        <w:t>来说也是一样。</w:t>
      </w:r>
    </w:p>
    <w:p w14:paraId="39F00298" w14:textId="77777777" w:rsidR="00DC2230" w:rsidRPr="00DA3B6D" w:rsidRDefault="00DC2230" w:rsidP="006A2FFF">
      <w:pPr>
        <w:autoSpaceDE w:val="0"/>
        <w:autoSpaceDN w:val="0"/>
        <w:adjustRightInd w:val="0"/>
        <w:spacing w:line="280" w:lineRule="atLeast"/>
        <w:ind w:firstLine="420"/>
        <w:rPr>
          <w:szCs w:val="24"/>
        </w:rPr>
      </w:pPr>
      <w:r w:rsidRPr="00DA3B6D">
        <w:rPr>
          <w:szCs w:val="24"/>
        </w:rPr>
        <w:t>PUN RPC</w:t>
      </w:r>
      <w:r w:rsidRPr="00DA3B6D">
        <w:rPr>
          <w:szCs w:val="24"/>
        </w:rPr>
        <w:t>（远程过程调用）</w:t>
      </w:r>
      <w:r w:rsidR="00A22565" w:rsidRPr="00DA3B6D">
        <w:rPr>
          <w:szCs w:val="24"/>
        </w:rPr>
        <w:t>允许在其他客户端调用脚本中的方法。这为客户端间的事件同步提供了一个简单的方法。</w:t>
      </w:r>
      <w:r w:rsidR="00EA3766" w:rsidRPr="00DA3B6D">
        <w:rPr>
          <w:szCs w:val="24"/>
        </w:rPr>
        <w:t>PUN RPC</w:t>
      </w:r>
      <w:r w:rsidR="00EA3766" w:rsidRPr="00DA3B6D">
        <w:rPr>
          <w:szCs w:val="24"/>
        </w:rPr>
        <w:t>一般用</w:t>
      </w:r>
      <w:r w:rsidR="00EA3766" w:rsidRPr="00DA3B6D">
        <w:rPr>
          <w:szCs w:val="24"/>
        </w:rPr>
        <w:t>TCP</w:t>
      </w:r>
      <w:r w:rsidR="00EA3766" w:rsidRPr="00DA3B6D">
        <w:rPr>
          <w:szCs w:val="24"/>
        </w:rPr>
        <w:t>协议来保证事件被正确地同步。</w:t>
      </w:r>
      <w:r w:rsidR="00EA3766" w:rsidRPr="00DA3B6D">
        <w:rPr>
          <w:szCs w:val="24"/>
        </w:rPr>
        <w:t>PUN RPC</w:t>
      </w:r>
      <w:r w:rsidR="00933A0C" w:rsidRPr="00DA3B6D">
        <w:rPr>
          <w:szCs w:val="24"/>
        </w:rPr>
        <w:t>可以是缓冲的或者非</w:t>
      </w:r>
      <w:r w:rsidR="008D7D7A" w:rsidRPr="00DA3B6D">
        <w:rPr>
          <w:szCs w:val="24"/>
        </w:rPr>
        <w:t>缓冲的。缓冲的</w:t>
      </w:r>
      <w:r w:rsidR="008D7D7A" w:rsidRPr="00DA3B6D">
        <w:rPr>
          <w:szCs w:val="24"/>
        </w:rPr>
        <w:t>RPC</w:t>
      </w:r>
      <w:r w:rsidR="008D7D7A" w:rsidRPr="00DA3B6D">
        <w:rPr>
          <w:szCs w:val="24"/>
        </w:rPr>
        <w:t>会</w:t>
      </w:r>
      <w:r w:rsidR="008F7BB9" w:rsidRPr="00DA3B6D">
        <w:rPr>
          <w:szCs w:val="24"/>
        </w:rPr>
        <w:t>被所有进入房间的客户端和之后进入房间的客户端调用。</w:t>
      </w:r>
      <w:r w:rsidR="00933A0C" w:rsidRPr="00DA3B6D">
        <w:rPr>
          <w:szCs w:val="24"/>
        </w:rPr>
        <w:t>非缓冲的</w:t>
      </w:r>
      <w:r w:rsidR="00933A0C" w:rsidRPr="00DA3B6D">
        <w:rPr>
          <w:szCs w:val="24"/>
        </w:rPr>
        <w:t>RPC</w:t>
      </w:r>
      <w:r w:rsidR="00933A0C" w:rsidRPr="00DA3B6D">
        <w:rPr>
          <w:szCs w:val="24"/>
        </w:rPr>
        <w:t>只在进入房间的客户端上调用。</w:t>
      </w:r>
    </w:p>
    <w:p w14:paraId="47A05164" w14:textId="77777777" w:rsidR="00933A0C" w:rsidRPr="00DA3B6D" w:rsidRDefault="00933A0C" w:rsidP="006A2FFF">
      <w:pPr>
        <w:autoSpaceDE w:val="0"/>
        <w:autoSpaceDN w:val="0"/>
        <w:adjustRightInd w:val="0"/>
        <w:spacing w:line="280" w:lineRule="atLeast"/>
        <w:ind w:firstLine="360"/>
        <w:rPr>
          <w:szCs w:val="24"/>
        </w:rPr>
      </w:pPr>
      <w:r w:rsidRPr="00DA3B6D">
        <w:rPr>
          <w:szCs w:val="24"/>
        </w:rPr>
        <w:t>自定义房间属性是用来同步数值的键值对，它不属于任何实体。</w:t>
      </w:r>
    </w:p>
    <w:p w14:paraId="6C5F50CD" w14:textId="77777777" w:rsidR="003B61AE" w:rsidRPr="00DA3B6D" w:rsidRDefault="003B61AE" w:rsidP="006A2FFF">
      <w:pPr>
        <w:numPr>
          <w:ilvl w:val="0"/>
          <w:numId w:val="1"/>
        </w:numPr>
        <w:autoSpaceDE w:val="0"/>
        <w:autoSpaceDN w:val="0"/>
        <w:adjustRightInd w:val="0"/>
        <w:spacing w:line="280" w:lineRule="atLeast"/>
        <w:rPr>
          <w:szCs w:val="24"/>
        </w:rPr>
      </w:pPr>
      <w:r w:rsidRPr="00DA3B6D">
        <w:rPr>
          <w:szCs w:val="24"/>
        </w:rPr>
        <w:t>地图</w:t>
      </w:r>
    </w:p>
    <w:p w14:paraId="1FABC2C2" w14:textId="77777777" w:rsidR="00880D30" w:rsidRPr="00DA3B6D" w:rsidRDefault="003B61AE" w:rsidP="006A2FFF">
      <w:pPr>
        <w:autoSpaceDE w:val="0"/>
        <w:autoSpaceDN w:val="0"/>
        <w:adjustRightInd w:val="0"/>
        <w:spacing w:line="280" w:lineRule="atLeast"/>
        <w:ind w:firstLine="360"/>
        <w:rPr>
          <w:szCs w:val="24"/>
        </w:rPr>
      </w:pPr>
      <w:r w:rsidRPr="00DA3B6D">
        <w:rPr>
          <w:szCs w:val="24"/>
        </w:rPr>
        <w:t>在实现的游戏中，玩家可以在两张不同的地图中选择一张。</w:t>
      </w:r>
      <w:r w:rsidR="00D5534B" w:rsidRPr="00DA3B6D">
        <w:rPr>
          <w:szCs w:val="24"/>
        </w:rPr>
        <w:t>地图用</w:t>
      </w:r>
      <w:r w:rsidR="00D5534B" w:rsidRPr="00DA3B6D">
        <w:rPr>
          <w:szCs w:val="24"/>
        </w:rPr>
        <w:t>Unity</w:t>
      </w:r>
      <w:r w:rsidR="00D5534B" w:rsidRPr="00DA3B6D">
        <w:rPr>
          <w:szCs w:val="24"/>
        </w:rPr>
        <w:t>场景来实现。这些</w:t>
      </w:r>
      <w:r w:rsidR="00031A0B" w:rsidRPr="00DA3B6D">
        <w:rPr>
          <w:szCs w:val="24"/>
        </w:rPr>
        <w:t>场景包含以下三种概念的游戏实体：控制器、活动实体和被动实体。控制器是包含游戏特定逻辑脚本的空游戏实体</w:t>
      </w:r>
      <w:r w:rsidR="00FF4DBF" w:rsidRPr="00DA3B6D">
        <w:rPr>
          <w:szCs w:val="24"/>
        </w:rPr>
        <w:t>，它不是任何其他实体行为的一部分。</w:t>
      </w:r>
      <w:r w:rsidR="001E3C50" w:rsidRPr="00DA3B6D">
        <w:rPr>
          <w:szCs w:val="24"/>
        </w:rPr>
        <w:t>活跃实体和被动实体</w:t>
      </w:r>
      <w:r w:rsidR="00880D30" w:rsidRPr="00DA3B6D">
        <w:rPr>
          <w:szCs w:val="24"/>
        </w:rPr>
        <w:t>是包含组件的实体，这些组件使它们可以与场景中的其它实体进行交互，控制其他实体是否对玩家显示。在这个实例中，所有与物理有关的组件都是</w:t>
      </w:r>
      <w:proofErr w:type="spellStart"/>
      <w:r w:rsidR="00880D30" w:rsidRPr="00DA3B6D">
        <w:rPr>
          <w:szCs w:val="24"/>
        </w:rPr>
        <w:t>Unity</w:t>
      </w:r>
      <w:proofErr w:type="spellEnd"/>
      <w:r w:rsidR="00880D30" w:rsidRPr="00DA3B6D">
        <w:rPr>
          <w:szCs w:val="24"/>
        </w:rPr>
        <w:t>内置组件，除了地形是用内置地形编辑器制作的以外，其他</w:t>
      </w:r>
      <w:r w:rsidR="00880D30" w:rsidRPr="00DA3B6D">
        <w:rPr>
          <w:szCs w:val="24"/>
        </w:rPr>
        <w:t>3D</w:t>
      </w:r>
      <w:r w:rsidR="00880D30" w:rsidRPr="00DA3B6D">
        <w:rPr>
          <w:szCs w:val="24"/>
        </w:rPr>
        <w:t>模型、纹理、例子效果都是从</w:t>
      </w:r>
      <w:r w:rsidR="00880D30" w:rsidRPr="00DA3B6D">
        <w:rPr>
          <w:szCs w:val="24"/>
        </w:rPr>
        <w:t>Unity</w:t>
      </w:r>
      <w:r w:rsidR="00880D30" w:rsidRPr="00DA3B6D">
        <w:rPr>
          <w:szCs w:val="24"/>
        </w:rPr>
        <w:t>资源商店下载的第三方资源。活跃实体包含实现游戏相关的行为的脚本。例如活跃实体可以是摄像机或是防御设施，被动实体是地形和不可破坏的环境物件。两张地图中的背景音乐也是从</w:t>
      </w:r>
      <w:proofErr w:type="spellStart"/>
      <w:r w:rsidR="00880D30" w:rsidRPr="00DA3B6D">
        <w:rPr>
          <w:szCs w:val="24"/>
        </w:rPr>
        <w:t>Unity</w:t>
      </w:r>
      <w:proofErr w:type="spellEnd"/>
      <w:r w:rsidR="00880D30" w:rsidRPr="00DA3B6D">
        <w:rPr>
          <w:szCs w:val="24"/>
        </w:rPr>
        <w:t>商店中获得的第三方资源。</w:t>
      </w:r>
    </w:p>
    <w:p w14:paraId="659C289A" w14:textId="77777777" w:rsidR="00D96035" w:rsidRPr="00DA3B6D" w:rsidRDefault="00862651" w:rsidP="006A2FFF">
      <w:pPr>
        <w:keepNext/>
        <w:autoSpaceDE w:val="0"/>
        <w:autoSpaceDN w:val="0"/>
        <w:adjustRightInd w:val="0"/>
        <w:spacing w:line="280" w:lineRule="atLeast"/>
      </w:pPr>
      <w:r w:rsidRPr="00DA3B6D">
        <w:rPr>
          <w:noProof/>
          <w:color w:val="000000"/>
          <w:kern w:val="0"/>
          <w:szCs w:val="24"/>
        </w:rPr>
        <w:drawing>
          <wp:inline distT="0" distB="0" distL="0" distR="0" wp14:anchorId="3CF89A96" wp14:editId="12309A01">
            <wp:extent cx="2927985" cy="1976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7985" cy="1976755"/>
                    </a:xfrm>
                    <a:prstGeom prst="rect">
                      <a:avLst/>
                    </a:prstGeom>
                    <a:noFill/>
                    <a:ln>
                      <a:noFill/>
                    </a:ln>
                  </pic:spPr>
                </pic:pic>
              </a:graphicData>
            </a:graphic>
          </wp:inline>
        </w:drawing>
      </w:r>
    </w:p>
    <w:p w14:paraId="1B5B50BD" w14:textId="6FF654A3" w:rsidR="00880D30" w:rsidRPr="00DA3B6D" w:rsidRDefault="00D96035" w:rsidP="006A2FFF">
      <w:pPr>
        <w:pStyle w:val="Caption"/>
      </w:pPr>
      <w:r w:rsidRPr="00DA3B6D">
        <w:t xml:space="preserve">Figure </w:t>
      </w:r>
      <w:fldSimple w:instr=" SEQ Figure \* ARABIC ">
        <w:r w:rsidR="0066311D" w:rsidRPr="00DA3B6D">
          <w:rPr>
            <w:noProof/>
          </w:rPr>
          <w:t>4</w:t>
        </w:r>
      </w:fldSimple>
      <w:r w:rsidRPr="00DA3B6D">
        <w:t xml:space="preserve"> </w:t>
      </w:r>
      <w:r w:rsidRPr="00DA3B6D">
        <w:t>神圣森林地图编辑器内的场景视图，四周是高亮的不可见墙壁</w:t>
      </w:r>
    </w:p>
    <w:p w14:paraId="19352859" w14:textId="77777777" w:rsidR="00880D30" w:rsidRPr="00DA3B6D" w:rsidRDefault="00A448B1" w:rsidP="006A2FFF">
      <w:pPr>
        <w:autoSpaceDE w:val="0"/>
        <w:autoSpaceDN w:val="0"/>
        <w:adjustRightInd w:val="0"/>
        <w:spacing w:line="280" w:lineRule="atLeast"/>
        <w:ind w:firstLine="420"/>
        <w:rPr>
          <w:color w:val="000000"/>
          <w:kern w:val="0"/>
          <w:szCs w:val="24"/>
        </w:rPr>
      </w:pPr>
      <w:r w:rsidRPr="00DA3B6D">
        <w:rPr>
          <w:color w:val="000000"/>
          <w:kern w:val="0"/>
          <w:szCs w:val="24"/>
        </w:rPr>
        <w:t>玩家被不可见的墙限制在地图范围内。不可见的墙是没有纹理和组件只有</w:t>
      </w:r>
      <w:r w:rsidR="00A30F1D" w:rsidRPr="00DA3B6D">
        <w:rPr>
          <w:color w:val="000000"/>
          <w:kern w:val="0"/>
          <w:szCs w:val="24"/>
        </w:rPr>
        <w:t>碰撞属性（形状</w:t>
      </w:r>
      <w:r w:rsidR="00A30F1D" w:rsidRPr="00DA3B6D">
        <w:rPr>
          <w:color w:val="000000"/>
          <w:kern w:val="0"/>
          <w:szCs w:val="24"/>
        </w:rPr>
        <w:t>4</w:t>
      </w:r>
      <w:r w:rsidR="00A30F1D" w:rsidRPr="00DA3B6D">
        <w:rPr>
          <w:color w:val="000000"/>
          <w:kern w:val="0"/>
          <w:szCs w:val="24"/>
        </w:rPr>
        <w:t>）的游戏实体。</w:t>
      </w:r>
      <w:r w:rsidR="00946819" w:rsidRPr="00DA3B6D">
        <w:rPr>
          <w:color w:val="000000"/>
          <w:kern w:val="0"/>
          <w:szCs w:val="24"/>
        </w:rPr>
        <w:t>玩家只能加入在等待状态或者是预备状态的比赛。</w:t>
      </w:r>
      <w:r w:rsidR="00FA5B03" w:rsidRPr="00DA3B6D">
        <w:rPr>
          <w:color w:val="000000"/>
          <w:kern w:val="0"/>
          <w:szCs w:val="24"/>
        </w:rPr>
        <w:t>每个新建的比赛都初始化为等待状态，创建的玩家自动进入一个新的房间，</w:t>
      </w:r>
      <w:r w:rsidR="00830D2E" w:rsidRPr="00DA3B6D">
        <w:rPr>
          <w:color w:val="000000"/>
          <w:kern w:val="0"/>
          <w:szCs w:val="24"/>
        </w:rPr>
        <w:t>并且将当前的服务器时间设置为房间的自定义属性，</w:t>
      </w:r>
      <w:r w:rsidR="00F202F6" w:rsidRPr="00DA3B6D">
        <w:rPr>
          <w:color w:val="000000"/>
          <w:kern w:val="0"/>
          <w:szCs w:val="24"/>
        </w:rPr>
        <w:t>当玩家数量增加时会对所有客户端发出一个缓存的</w:t>
      </w:r>
      <w:r w:rsidR="00F202F6" w:rsidRPr="00DA3B6D">
        <w:rPr>
          <w:color w:val="000000"/>
          <w:kern w:val="0"/>
          <w:szCs w:val="24"/>
        </w:rPr>
        <w:t>RPC</w:t>
      </w:r>
      <w:r w:rsidR="00F202F6" w:rsidRPr="00DA3B6D">
        <w:rPr>
          <w:color w:val="000000"/>
          <w:kern w:val="0"/>
          <w:szCs w:val="24"/>
        </w:rPr>
        <w:t>指令。当其他玩家进入地图，他们进入同一个游戏房间，并且通过缓存的</w:t>
      </w:r>
      <w:r w:rsidR="00F202F6" w:rsidRPr="00DA3B6D">
        <w:rPr>
          <w:color w:val="000000"/>
          <w:kern w:val="0"/>
          <w:szCs w:val="24"/>
        </w:rPr>
        <w:t>RPC</w:t>
      </w:r>
      <w:r w:rsidR="00F202F6" w:rsidRPr="00DA3B6D">
        <w:rPr>
          <w:color w:val="000000"/>
          <w:kern w:val="0"/>
          <w:szCs w:val="24"/>
        </w:rPr>
        <w:t>指令增加玩家数量。当每个队伍的玩家数量都达到最小标准时，比赛进入为时</w:t>
      </w:r>
      <w:r w:rsidR="00F202F6" w:rsidRPr="00DA3B6D">
        <w:rPr>
          <w:color w:val="000000"/>
          <w:kern w:val="0"/>
          <w:szCs w:val="24"/>
        </w:rPr>
        <w:t>1</w:t>
      </w:r>
      <w:r w:rsidR="00F202F6" w:rsidRPr="00DA3B6D">
        <w:rPr>
          <w:color w:val="000000"/>
          <w:kern w:val="0"/>
          <w:szCs w:val="24"/>
        </w:rPr>
        <w:t>分钟预备状态。当预备状态结束，比赛进入战斗状态，队伍开始对抗。当战斗状态时一个英雄死亡，它会在基地复活。</w:t>
      </w:r>
    </w:p>
    <w:p w14:paraId="27598EF6" w14:textId="77777777" w:rsidR="00F202F6" w:rsidRPr="00DA3B6D" w:rsidRDefault="00F202F6" w:rsidP="006A2FFF">
      <w:pPr>
        <w:autoSpaceDE w:val="0"/>
        <w:autoSpaceDN w:val="0"/>
        <w:adjustRightInd w:val="0"/>
        <w:spacing w:line="280" w:lineRule="atLeast"/>
        <w:ind w:firstLine="360"/>
        <w:rPr>
          <w:color w:val="000000"/>
          <w:kern w:val="0"/>
          <w:szCs w:val="24"/>
        </w:rPr>
      </w:pPr>
      <w:r w:rsidRPr="00DA3B6D">
        <w:rPr>
          <w:color w:val="000000"/>
          <w:kern w:val="0"/>
          <w:szCs w:val="24"/>
        </w:rPr>
        <w:t>每张地图的最大玩家数量是</w:t>
      </w:r>
      <w:r w:rsidRPr="00DA3B6D">
        <w:rPr>
          <w:color w:val="000000"/>
          <w:kern w:val="0"/>
          <w:szCs w:val="24"/>
        </w:rPr>
        <w:t>3</w:t>
      </w:r>
      <w:r w:rsidRPr="00DA3B6D">
        <w:rPr>
          <w:color w:val="000000"/>
          <w:kern w:val="0"/>
          <w:szCs w:val="24"/>
        </w:rPr>
        <w:t>，最小玩家数量是</w:t>
      </w:r>
      <w:r w:rsidRPr="00DA3B6D">
        <w:rPr>
          <w:color w:val="000000"/>
          <w:kern w:val="0"/>
          <w:szCs w:val="24"/>
        </w:rPr>
        <w:t>1</w:t>
      </w:r>
      <w:r w:rsidRPr="00DA3B6D">
        <w:rPr>
          <w:color w:val="000000"/>
          <w:kern w:val="0"/>
          <w:szCs w:val="24"/>
        </w:rPr>
        <w:t>。当前的玩家数量和当前游戏状态会显示在玩家的屏幕上方。在同一队伍中的玩家可以通过发消息的方式进行聊天，聊天功能在左下角</w:t>
      </w:r>
      <w:r w:rsidR="000C7394" w:rsidRPr="00DA3B6D">
        <w:rPr>
          <w:color w:val="000000"/>
          <w:kern w:val="0"/>
          <w:szCs w:val="24"/>
        </w:rPr>
        <w:t>，也使用</w:t>
      </w:r>
      <w:r w:rsidR="000C7394" w:rsidRPr="00DA3B6D">
        <w:rPr>
          <w:color w:val="000000"/>
          <w:kern w:val="0"/>
          <w:szCs w:val="24"/>
        </w:rPr>
        <w:t>RPC</w:t>
      </w:r>
      <w:r w:rsidR="000C7394" w:rsidRPr="00DA3B6D">
        <w:rPr>
          <w:color w:val="000000"/>
          <w:kern w:val="0"/>
          <w:szCs w:val="24"/>
        </w:rPr>
        <w:t>的方式同步数据。</w:t>
      </w:r>
    </w:p>
    <w:p w14:paraId="31CE48C9" w14:textId="27035574" w:rsidR="000C7394" w:rsidRPr="00DA3B6D" w:rsidRDefault="00AB3238" w:rsidP="006A2FFF">
      <w:pPr>
        <w:numPr>
          <w:ilvl w:val="0"/>
          <w:numId w:val="4"/>
        </w:numPr>
        <w:autoSpaceDE w:val="0"/>
        <w:autoSpaceDN w:val="0"/>
        <w:adjustRightInd w:val="0"/>
        <w:spacing w:line="280" w:lineRule="atLeast"/>
        <w:rPr>
          <w:color w:val="000000"/>
          <w:kern w:val="0"/>
          <w:szCs w:val="24"/>
        </w:rPr>
      </w:pPr>
      <w:r w:rsidRPr="00DA3B6D">
        <w:rPr>
          <w:color w:val="000000"/>
          <w:kern w:val="0"/>
          <w:szCs w:val="24"/>
        </w:rPr>
        <w:t>神圣</w:t>
      </w:r>
      <w:r w:rsidR="000C7394" w:rsidRPr="00DA3B6D">
        <w:rPr>
          <w:color w:val="000000"/>
          <w:kern w:val="0"/>
          <w:szCs w:val="24"/>
        </w:rPr>
        <w:t>森林地图</w:t>
      </w:r>
    </w:p>
    <w:p w14:paraId="51CB238E" w14:textId="6FC54F1A" w:rsidR="000C7394" w:rsidRPr="00DA3B6D" w:rsidRDefault="00AB3238" w:rsidP="006A2FFF">
      <w:pPr>
        <w:autoSpaceDE w:val="0"/>
        <w:autoSpaceDN w:val="0"/>
        <w:adjustRightInd w:val="0"/>
        <w:spacing w:line="280" w:lineRule="atLeast"/>
        <w:ind w:firstLine="360"/>
        <w:rPr>
          <w:color w:val="000000"/>
          <w:kern w:val="0"/>
          <w:szCs w:val="24"/>
        </w:rPr>
      </w:pPr>
      <w:r w:rsidRPr="00DA3B6D">
        <w:rPr>
          <w:color w:val="000000"/>
          <w:kern w:val="0"/>
          <w:szCs w:val="24"/>
        </w:rPr>
        <w:t>神圣</w:t>
      </w:r>
      <w:r w:rsidR="000C7394" w:rsidRPr="00DA3B6D">
        <w:rPr>
          <w:color w:val="000000"/>
          <w:kern w:val="0"/>
          <w:szCs w:val="24"/>
        </w:rPr>
        <w:t>森林是</w:t>
      </w:r>
      <w:r w:rsidR="000C7394" w:rsidRPr="00DA3B6D">
        <w:rPr>
          <w:color w:val="000000"/>
          <w:kern w:val="0"/>
          <w:szCs w:val="24"/>
        </w:rPr>
        <w:t>MOBA</w:t>
      </w:r>
      <w:r w:rsidR="000C7394" w:rsidRPr="00DA3B6D">
        <w:rPr>
          <w:color w:val="000000"/>
          <w:kern w:val="0"/>
          <w:szCs w:val="24"/>
        </w:rPr>
        <w:t>中常见的森林主题的地图，它有三条路。</w:t>
      </w:r>
      <w:r w:rsidR="00556ED1" w:rsidRPr="00DA3B6D">
        <w:rPr>
          <w:color w:val="000000"/>
          <w:kern w:val="0"/>
          <w:szCs w:val="24"/>
        </w:rPr>
        <w:t>与其他</w:t>
      </w:r>
      <w:r w:rsidR="00556ED1" w:rsidRPr="00DA3B6D">
        <w:rPr>
          <w:color w:val="000000"/>
          <w:kern w:val="0"/>
          <w:szCs w:val="24"/>
        </w:rPr>
        <w:t>MOBA</w:t>
      </w:r>
      <w:r w:rsidR="00556ED1" w:rsidRPr="00DA3B6D">
        <w:rPr>
          <w:color w:val="000000"/>
          <w:kern w:val="0"/>
          <w:szCs w:val="24"/>
        </w:rPr>
        <w:t>不同的是在这张地图中两个队伍的首要目标不相同。进攻方队伍的首要目标是在</w:t>
      </w:r>
      <w:r w:rsidR="00556ED1" w:rsidRPr="00DA3B6D">
        <w:rPr>
          <w:color w:val="000000"/>
          <w:kern w:val="0"/>
          <w:szCs w:val="24"/>
        </w:rPr>
        <w:t>10</w:t>
      </w:r>
      <w:r w:rsidR="00556ED1" w:rsidRPr="00DA3B6D">
        <w:rPr>
          <w:color w:val="000000"/>
          <w:kern w:val="0"/>
          <w:szCs w:val="24"/>
        </w:rPr>
        <w:lastRenderedPageBreak/>
        <w:t>分钟内摧毁防御方的建筑。需要摧毁的防御方建筑位于防御方基地的腹地，防御方的首要目标是抵挡住进攻方的攻势。</w:t>
      </w:r>
      <w:r w:rsidR="009B5608" w:rsidRPr="00DA3B6D">
        <w:rPr>
          <w:color w:val="000000"/>
          <w:kern w:val="0"/>
          <w:szCs w:val="24"/>
        </w:rPr>
        <w:t>防御方有</w:t>
      </w:r>
      <w:r w:rsidR="0059495E" w:rsidRPr="00DA3B6D">
        <w:rPr>
          <w:color w:val="000000"/>
          <w:kern w:val="0"/>
          <w:szCs w:val="24"/>
        </w:rPr>
        <w:t>包围基地的围墙和旋转的能攻击附近进攻方单位的火焰塔帮助防御。</w:t>
      </w:r>
      <w:r w:rsidR="00217375" w:rsidRPr="00DA3B6D">
        <w:rPr>
          <w:color w:val="000000"/>
          <w:kern w:val="0"/>
          <w:szCs w:val="24"/>
        </w:rPr>
        <w:t>火焰塔的火焰伤害效果用旋转的不可碰撞子实体实现，它会用</w:t>
      </w:r>
      <w:r w:rsidR="00217375" w:rsidRPr="00DA3B6D">
        <w:rPr>
          <w:color w:val="000000"/>
          <w:kern w:val="0"/>
          <w:szCs w:val="24"/>
        </w:rPr>
        <w:t>RPC</w:t>
      </w:r>
      <w:r w:rsidR="00217375" w:rsidRPr="00DA3B6D">
        <w:rPr>
          <w:color w:val="000000"/>
          <w:kern w:val="0"/>
          <w:szCs w:val="24"/>
        </w:rPr>
        <w:t>机制让进攻方的玩家受到伤害。</w:t>
      </w:r>
      <w:r w:rsidR="008E75E1" w:rsidRPr="00DA3B6D">
        <w:rPr>
          <w:color w:val="000000"/>
          <w:kern w:val="0"/>
          <w:szCs w:val="24"/>
        </w:rPr>
        <w:t>与另一张地图比较，这张地图包含了更多游戏实体（一共</w:t>
      </w:r>
      <w:r w:rsidR="008E75E1" w:rsidRPr="00DA3B6D">
        <w:rPr>
          <w:color w:val="000000"/>
          <w:kern w:val="0"/>
          <w:szCs w:val="24"/>
        </w:rPr>
        <w:t>823</w:t>
      </w:r>
      <w:r w:rsidR="008E75E1" w:rsidRPr="00DA3B6D">
        <w:rPr>
          <w:color w:val="000000"/>
          <w:kern w:val="0"/>
          <w:szCs w:val="24"/>
        </w:rPr>
        <w:t>个游戏实体，大部分是人工放置的）。</w:t>
      </w:r>
    </w:p>
    <w:p w14:paraId="791FE4EF" w14:textId="77777777" w:rsidR="008E75E1" w:rsidRPr="00DA3B6D" w:rsidRDefault="008E75E1" w:rsidP="006A2FFF">
      <w:pPr>
        <w:numPr>
          <w:ilvl w:val="0"/>
          <w:numId w:val="4"/>
        </w:numPr>
        <w:autoSpaceDE w:val="0"/>
        <w:autoSpaceDN w:val="0"/>
        <w:adjustRightInd w:val="0"/>
        <w:spacing w:line="280" w:lineRule="atLeast"/>
        <w:rPr>
          <w:color w:val="000000"/>
          <w:kern w:val="0"/>
          <w:szCs w:val="24"/>
        </w:rPr>
      </w:pPr>
      <w:r w:rsidRPr="00DA3B6D">
        <w:rPr>
          <w:color w:val="000000"/>
          <w:kern w:val="0"/>
          <w:szCs w:val="24"/>
        </w:rPr>
        <w:t>沙漠地图</w:t>
      </w:r>
    </w:p>
    <w:p w14:paraId="579EA9AC" w14:textId="77777777" w:rsidR="002260DE" w:rsidRPr="00DA3B6D" w:rsidRDefault="002260DE" w:rsidP="006A2FFF">
      <w:pPr>
        <w:autoSpaceDE w:val="0"/>
        <w:autoSpaceDN w:val="0"/>
        <w:adjustRightInd w:val="0"/>
        <w:spacing w:line="280" w:lineRule="atLeast"/>
        <w:ind w:firstLine="360"/>
        <w:rPr>
          <w:color w:val="000000"/>
          <w:kern w:val="0"/>
          <w:szCs w:val="24"/>
        </w:rPr>
      </w:pPr>
      <w:r w:rsidRPr="00DA3B6D">
        <w:rPr>
          <w:color w:val="000000"/>
          <w:kern w:val="0"/>
          <w:szCs w:val="24"/>
        </w:rPr>
        <w:t>沙漠地图包含了沙漠的设定和特点，它只有一条路。两个队伍的主要目标是得到更高的杀敌数。一个英雄对另一个英雄造成足够伤害能使其死亡，这算作控制造成伤害英雄的玩家队伍的一个击杀。这张地图也包括了一些可以被捡起来的提升能力的物品散布在地图中。这些提升能力的物品也是有触发模式的碰撞体组件的游戏实体。这张地图比另一张地图小很多，提供了更令人激动的游戏内容但是欠缺战术选择。</w:t>
      </w:r>
    </w:p>
    <w:p w14:paraId="7CE00745" w14:textId="77777777" w:rsidR="00C0425E" w:rsidRPr="00DA3B6D" w:rsidRDefault="00C0425E" w:rsidP="006A2FFF">
      <w:pPr>
        <w:numPr>
          <w:ilvl w:val="0"/>
          <w:numId w:val="1"/>
        </w:numPr>
        <w:autoSpaceDE w:val="0"/>
        <w:autoSpaceDN w:val="0"/>
        <w:adjustRightInd w:val="0"/>
        <w:spacing w:line="280" w:lineRule="atLeast"/>
        <w:rPr>
          <w:color w:val="000000"/>
          <w:kern w:val="0"/>
          <w:szCs w:val="24"/>
        </w:rPr>
      </w:pPr>
      <w:r w:rsidRPr="00DA3B6D">
        <w:rPr>
          <w:color w:val="000000"/>
          <w:kern w:val="0"/>
          <w:szCs w:val="24"/>
        </w:rPr>
        <w:t>英雄和技能</w:t>
      </w:r>
    </w:p>
    <w:p w14:paraId="3983CF76" w14:textId="77777777" w:rsidR="00C0425E" w:rsidRPr="00DA3B6D" w:rsidRDefault="0078344F" w:rsidP="006A2FFF">
      <w:pPr>
        <w:autoSpaceDE w:val="0"/>
        <w:autoSpaceDN w:val="0"/>
        <w:adjustRightInd w:val="0"/>
        <w:spacing w:line="280" w:lineRule="atLeast"/>
        <w:ind w:firstLine="360"/>
        <w:rPr>
          <w:color w:val="000000"/>
          <w:kern w:val="0"/>
          <w:szCs w:val="24"/>
        </w:rPr>
      </w:pPr>
      <w:r w:rsidRPr="00DA3B6D">
        <w:rPr>
          <w:color w:val="000000"/>
          <w:kern w:val="0"/>
          <w:szCs w:val="24"/>
        </w:rPr>
        <w:t>在</w:t>
      </w:r>
      <w:proofErr w:type="spellStart"/>
      <w:r w:rsidRPr="00DA3B6D">
        <w:rPr>
          <w:color w:val="000000"/>
          <w:kern w:val="0"/>
          <w:szCs w:val="24"/>
        </w:rPr>
        <w:t>Moghi</w:t>
      </w:r>
      <w:proofErr w:type="spellEnd"/>
      <w:r w:rsidRPr="00DA3B6D">
        <w:rPr>
          <w:color w:val="000000"/>
          <w:kern w:val="0"/>
          <w:szCs w:val="24"/>
        </w:rPr>
        <w:t xml:space="preserve"> Battles</w:t>
      </w:r>
      <w:r w:rsidRPr="00DA3B6D">
        <w:rPr>
          <w:color w:val="000000"/>
          <w:kern w:val="0"/>
          <w:szCs w:val="24"/>
        </w:rPr>
        <w:t>中，玩家可以选择两个英雄中的一个。这两个英雄有不同的属性和技能树，这使它们有着完全不同的玩法。英雄属性是：初始生命值、攻击、防御和速度。</w:t>
      </w:r>
      <w:r w:rsidR="00556771" w:rsidRPr="00DA3B6D">
        <w:rPr>
          <w:color w:val="000000"/>
          <w:kern w:val="0"/>
          <w:szCs w:val="24"/>
        </w:rPr>
        <w:t>英雄由主要游戏实体和两种子实体构成。第一种表现静态英雄外观（</w:t>
      </w:r>
      <w:r w:rsidR="00556771" w:rsidRPr="00DA3B6D">
        <w:rPr>
          <w:color w:val="000000"/>
          <w:kern w:val="0"/>
          <w:szCs w:val="24"/>
        </w:rPr>
        <w:t>3D</w:t>
      </w:r>
      <w:r w:rsidR="00556771" w:rsidRPr="00DA3B6D">
        <w:rPr>
          <w:color w:val="000000"/>
          <w:kern w:val="0"/>
          <w:szCs w:val="24"/>
        </w:rPr>
        <w:t>模型和纹理）；第二种定义了区域和技能效果。</w:t>
      </w:r>
      <w:r w:rsidR="00556771" w:rsidRPr="00DA3B6D">
        <w:rPr>
          <w:color w:val="000000"/>
          <w:kern w:val="0"/>
          <w:szCs w:val="24"/>
        </w:rPr>
        <w:t>3D</w:t>
      </w:r>
      <w:r w:rsidR="00556771" w:rsidRPr="00DA3B6D">
        <w:rPr>
          <w:color w:val="000000"/>
          <w:kern w:val="0"/>
          <w:szCs w:val="24"/>
        </w:rPr>
        <w:t>模型、纹理和动画都是从</w:t>
      </w:r>
      <w:r w:rsidR="00556771" w:rsidRPr="00DA3B6D">
        <w:rPr>
          <w:color w:val="000000"/>
          <w:kern w:val="0"/>
          <w:szCs w:val="24"/>
        </w:rPr>
        <w:t>Unity</w:t>
      </w:r>
      <w:r w:rsidR="00556771" w:rsidRPr="00DA3B6D">
        <w:rPr>
          <w:color w:val="000000"/>
          <w:kern w:val="0"/>
          <w:szCs w:val="24"/>
        </w:rPr>
        <w:t>资源商店中获取的第三方资源。在主游戏实体和第二种子实体中都包含了内置物理组件。</w:t>
      </w:r>
      <w:r w:rsidR="00882632" w:rsidRPr="00DA3B6D">
        <w:rPr>
          <w:color w:val="000000"/>
          <w:kern w:val="0"/>
          <w:szCs w:val="24"/>
        </w:rPr>
        <w:t>主对象还包含了同步所需的</w:t>
      </w:r>
      <w:r w:rsidR="00882632" w:rsidRPr="00DA3B6D">
        <w:rPr>
          <w:color w:val="000000"/>
          <w:kern w:val="0"/>
          <w:szCs w:val="24"/>
        </w:rPr>
        <w:t>PUN</w:t>
      </w:r>
      <w:r w:rsidR="00882632" w:rsidRPr="00DA3B6D">
        <w:rPr>
          <w:color w:val="000000"/>
          <w:kern w:val="0"/>
          <w:szCs w:val="24"/>
        </w:rPr>
        <w:t>脚本和用来控制动画转换的内置组件。一开始，组件不包含任何转换，游戏开发者需要为组件定义转换。其他主实体上的脚本实现了游戏逻辑：如移动、资源、属性追踪和技能相关的逻辑。</w:t>
      </w:r>
      <w:r w:rsidR="00615634" w:rsidRPr="00DA3B6D">
        <w:rPr>
          <w:color w:val="000000"/>
          <w:kern w:val="0"/>
          <w:szCs w:val="24"/>
        </w:rPr>
        <w:t>所有技能图标、技能例子效果和英雄音效都是</w:t>
      </w:r>
      <w:r w:rsidR="00615634" w:rsidRPr="00DA3B6D">
        <w:rPr>
          <w:color w:val="000000"/>
          <w:kern w:val="0"/>
          <w:szCs w:val="24"/>
        </w:rPr>
        <w:t>Unity</w:t>
      </w:r>
      <w:r w:rsidR="00615634" w:rsidRPr="00DA3B6D">
        <w:rPr>
          <w:color w:val="000000"/>
          <w:kern w:val="0"/>
          <w:szCs w:val="24"/>
        </w:rPr>
        <w:t>资源商店中的第三方资源。</w:t>
      </w:r>
    </w:p>
    <w:p w14:paraId="10BAC334" w14:textId="77777777" w:rsidR="00615634" w:rsidRPr="00DA3B6D" w:rsidRDefault="00615634" w:rsidP="006A2FFF">
      <w:pPr>
        <w:autoSpaceDE w:val="0"/>
        <w:autoSpaceDN w:val="0"/>
        <w:adjustRightInd w:val="0"/>
        <w:spacing w:line="280" w:lineRule="atLeast"/>
        <w:ind w:firstLine="360"/>
        <w:rPr>
          <w:color w:val="000000"/>
          <w:kern w:val="0"/>
          <w:szCs w:val="24"/>
        </w:rPr>
      </w:pPr>
      <w:r w:rsidRPr="00DA3B6D">
        <w:rPr>
          <w:color w:val="000000"/>
          <w:kern w:val="0"/>
          <w:szCs w:val="24"/>
        </w:rPr>
        <w:t>英雄可以通过按键</w:t>
      </w:r>
      <w:r w:rsidRPr="00DA3B6D">
        <w:rPr>
          <w:color w:val="000000"/>
          <w:kern w:val="0"/>
          <w:szCs w:val="24"/>
        </w:rPr>
        <w:t>W</w:t>
      </w:r>
      <w:r w:rsidRPr="00DA3B6D">
        <w:rPr>
          <w:color w:val="000000"/>
          <w:kern w:val="0"/>
          <w:szCs w:val="24"/>
        </w:rPr>
        <w:t>、</w:t>
      </w:r>
      <w:r w:rsidRPr="00DA3B6D">
        <w:rPr>
          <w:color w:val="000000"/>
          <w:kern w:val="0"/>
          <w:szCs w:val="24"/>
        </w:rPr>
        <w:t>A</w:t>
      </w:r>
      <w:r w:rsidRPr="00DA3B6D">
        <w:rPr>
          <w:color w:val="000000"/>
          <w:kern w:val="0"/>
          <w:szCs w:val="24"/>
        </w:rPr>
        <w:t>、</w:t>
      </w:r>
      <w:r w:rsidRPr="00DA3B6D">
        <w:rPr>
          <w:color w:val="000000"/>
          <w:kern w:val="0"/>
          <w:szCs w:val="24"/>
        </w:rPr>
        <w:t>S</w:t>
      </w:r>
      <w:r w:rsidRPr="00DA3B6D">
        <w:rPr>
          <w:color w:val="000000"/>
          <w:kern w:val="0"/>
          <w:szCs w:val="24"/>
        </w:rPr>
        <w:t>、</w:t>
      </w:r>
      <w:r w:rsidRPr="00DA3B6D">
        <w:rPr>
          <w:color w:val="000000"/>
          <w:kern w:val="0"/>
          <w:szCs w:val="24"/>
        </w:rPr>
        <w:t>D</w:t>
      </w:r>
      <w:r w:rsidRPr="00DA3B6D">
        <w:rPr>
          <w:color w:val="000000"/>
          <w:kern w:val="0"/>
          <w:szCs w:val="24"/>
        </w:rPr>
        <w:t>来进行八个方向的移动。</w:t>
      </w:r>
      <w:r w:rsidR="00F96EBB" w:rsidRPr="00DA3B6D">
        <w:rPr>
          <w:color w:val="000000"/>
          <w:kern w:val="0"/>
          <w:szCs w:val="24"/>
        </w:rPr>
        <w:t>其他游戏也常用这个键位来移动。按下相应方向的键后，英雄主实体会执行一个方向向量。如果超过一个按键被按下，这些方向向量将被正交相加。最终的方向向量将会是将总正交方向向量与速度属性相乘</w:t>
      </w:r>
      <w:r w:rsidR="00F96EBB" w:rsidRPr="00DA3B6D">
        <w:rPr>
          <w:color w:val="000000"/>
          <w:kern w:val="0"/>
          <w:szCs w:val="24"/>
        </w:rPr>
        <w:t xml:space="preserve"> </w:t>
      </w:r>
      <w:r w:rsidR="00F96EBB" w:rsidRPr="00DA3B6D">
        <w:rPr>
          <w:color w:val="000000"/>
          <w:kern w:val="0"/>
          <w:szCs w:val="24"/>
        </w:rPr>
        <w:t>的结果。</w:t>
      </w:r>
    </w:p>
    <w:p w14:paraId="67DF537E" w14:textId="77777777" w:rsidR="00F96EBB" w:rsidRPr="00DA3B6D" w:rsidRDefault="00AA7C1C" w:rsidP="006A2FFF">
      <w:pPr>
        <w:autoSpaceDE w:val="0"/>
        <w:autoSpaceDN w:val="0"/>
        <w:adjustRightInd w:val="0"/>
        <w:spacing w:line="280" w:lineRule="atLeast"/>
        <w:ind w:firstLine="360"/>
        <w:rPr>
          <w:color w:val="000000"/>
          <w:kern w:val="0"/>
          <w:szCs w:val="24"/>
        </w:rPr>
      </w:pPr>
      <w:r w:rsidRPr="00DA3B6D">
        <w:rPr>
          <w:color w:val="000000"/>
          <w:kern w:val="0"/>
          <w:szCs w:val="24"/>
        </w:rPr>
        <w:t>释放技能会花费金币。</w:t>
      </w:r>
      <w:r w:rsidR="00F87EB6" w:rsidRPr="00DA3B6D">
        <w:rPr>
          <w:color w:val="000000"/>
          <w:kern w:val="0"/>
          <w:szCs w:val="24"/>
        </w:rPr>
        <w:t>金币是</w:t>
      </w:r>
      <w:proofErr w:type="spellStart"/>
      <w:r w:rsidR="00F87EB6" w:rsidRPr="00DA3B6D">
        <w:rPr>
          <w:color w:val="000000"/>
          <w:kern w:val="0"/>
          <w:szCs w:val="24"/>
        </w:rPr>
        <w:t>Moghi</w:t>
      </w:r>
      <w:proofErr w:type="spellEnd"/>
      <w:r w:rsidR="00F87EB6" w:rsidRPr="00DA3B6D">
        <w:rPr>
          <w:color w:val="000000"/>
          <w:kern w:val="0"/>
          <w:szCs w:val="24"/>
        </w:rPr>
        <w:t xml:space="preserve"> Battles</w:t>
      </w:r>
      <w:r w:rsidR="00F87EB6" w:rsidRPr="00DA3B6D">
        <w:rPr>
          <w:color w:val="000000"/>
          <w:kern w:val="0"/>
          <w:szCs w:val="24"/>
        </w:rPr>
        <w:t>中随着时间自动生成的可以消费的资源。通过摧毁敌方建筑和英雄，玩家可以获得额外的金币。</w:t>
      </w:r>
      <w:r w:rsidR="00AB182D" w:rsidRPr="00DA3B6D">
        <w:rPr>
          <w:color w:val="000000"/>
          <w:kern w:val="0"/>
          <w:szCs w:val="24"/>
        </w:rPr>
        <w:t>每个英雄有三个技能，两个伤害技能和一个增益技能。一个伤害技能的冷却时间很短，金币花费也很少，伤害也很低。另一个伤害技能有着更强的伤害，不过冷却时间和金币花费也</w:t>
      </w:r>
      <w:r w:rsidR="001E0AAF" w:rsidRPr="00DA3B6D">
        <w:rPr>
          <w:color w:val="000000"/>
          <w:kern w:val="0"/>
          <w:szCs w:val="24"/>
        </w:rPr>
        <w:t>相应增加。每个英雄的增益技能都非常强大，它有这最长的冷却时间和最贵的金币花费。</w:t>
      </w:r>
      <w:r w:rsidR="00C73A1F" w:rsidRPr="00DA3B6D">
        <w:rPr>
          <w:color w:val="000000"/>
          <w:kern w:val="0"/>
          <w:szCs w:val="24"/>
        </w:rPr>
        <w:t>每个技能都</w:t>
      </w:r>
      <w:r w:rsidR="00570FDC" w:rsidRPr="00DA3B6D">
        <w:rPr>
          <w:color w:val="000000"/>
          <w:kern w:val="0"/>
          <w:szCs w:val="24"/>
        </w:rPr>
        <w:t>以一个继承了</w:t>
      </w:r>
      <w:r w:rsidR="003723D4" w:rsidRPr="00DA3B6D">
        <w:rPr>
          <w:color w:val="000000"/>
          <w:kern w:val="0"/>
          <w:szCs w:val="24"/>
        </w:rPr>
        <w:t>抽象类的脚本代表，这个抽象类实现了所有这些技能所需要的接口，比如等待玩家输入和管理例子效果。</w:t>
      </w:r>
      <w:r w:rsidR="00817448" w:rsidRPr="00DA3B6D">
        <w:rPr>
          <w:color w:val="000000"/>
          <w:kern w:val="0"/>
          <w:szCs w:val="24"/>
        </w:rPr>
        <w:t>派生出来的类只需要实现技能生命周期中三个阶段调用的三个不同方法。</w:t>
      </w:r>
      <w:r w:rsidR="007D1248" w:rsidRPr="00DA3B6D">
        <w:rPr>
          <w:color w:val="000000"/>
          <w:kern w:val="0"/>
          <w:szCs w:val="24"/>
        </w:rPr>
        <w:t>这也是模板方法设计模式的实现。</w:t>
      </w:r>
      <w:r w:rsidR="00AD12F6" w:rsidRPr="00DA3B6D">
        <w:rPr>
          <w:color w:val="000000"/>
          <w:kern w:val="0"/>
          <w:szCs w:val="24"/>
        </w:rPr>
        <w:t>技能条显示在玩家的屏幕下方，技能条会为玩家显示哪个技能可以释放，哪个技能在冷却中，哪个技能没有足够的金币进行释放。当前玩家的金币数量显示在右上角。</w:t>
      </w:r>
    </w:p>
    <w:p w14:paraId="7D92EC0D" w14:textId="77777777" w:rsidR="00AD12F6" w:rsidRPr="00DA3B6D" w:rsidRDefault="00AD12F6" w:rsidP="006A2FFF">
      <w:pPr>
        <w:autoSpaceDE w:val="0"/>
        <w:autoSpaceDN w:val="0"/>
        <w:adjustRightInd w:val="0"/>
        <w:spacing w:line="280" w:lineRule="atLeast"/>
        <w:ind w:firstLine="360"/>
        <w:rPr>
          <w:color w:val="000000"/>
          <w:kern w:val="0"/>
          <w:szCs w:val="24"/>
        </w:rPr>
      </w:pPr>
      <w:r w:rsidRPr="00DA3B6D">
        <w:rPr>
          <w:color w:val="000000"/>
          <w:kern w:val="0"/>
          <w:szCs w:val="24"/>
        </w:rPr>
        <w:t>伤害技能用来击败其他玩家，摧毁敌方的防御设施。在这些技能开始的时候，一连串伤害效果会被定义。开始时间被定义为技能释放时的时间差。</w:t>
      </w:r>
      <w:r w:rsidR="00B3025D" w:rsidRPr="00DA3B6D">
        <w:rPr>
          <w:color w:val="000000"/>
          <w:kern w:val="0"/>
          <w:szCs w:val="24"/>
        </w:rPr>
        <w:t>每个伤害效果有一个与之对应的范围效果。当时间经过了一个伤害效果的开始时间，</w:t>
      </w:r>
      <w:r w:rsidR="004646F4" w:rsidRPr="00DA3B6D">
        <w:rPr>
          <w:color w:val="000000"/>
          <w:kern w:val="0"/>
          <w:szCs w:val="24"/>
        </w:rPr>
        <w:t>游戏会寻找所有在效果范围中的可破坏实体，用</w:t>
      </w:r>
      <w:r w:rsidR="004646F4" w:rsidRPr="00DA3B6D">
        <w:rPr>
          <w:color w:val="000000"/>
          <w:kern w:val="0"/>
          <w:szCs w:val="24"/>
        </w:rPr>
        <w:t>RPC</w:t>
      </w:r>
      <w:r w:rsidR="004646F4" w:rsidRPr="00DA3B6D">
        <w:rPr>
          <w:color w:val="000000"/>
          <w:kern w:val="0"/>
          <w:szCs w:val="24"/>
        </w:rPr>
        <w:t>机制通知这些实体它们将会受到伤害。每个可伤害的实体都有生命条，显示它们已经受到的伤害和还可以受到的伤害。</w:t>
      </w:r>
    </w:p>
    <w:p w14:paraId="0876A26A" w14:textId="77777777" w:rsidR="00880D30" w:rsidRPr="00DA3B6D" w:rsidRDefault="004646F4" w:rsidP="006A2FFF">
      <w:pPr>
        <w:autoSpaceDE w:val="0"/>
        <w:autoSpaceDN w:val="0"/>
        <w:adjustRightInd w:val="0"/>
        <w:spacing w:line="280" w:lineRule="atLeast"/>
        <w:ind w:firstLine="360"/>
        <w:rPr>
          <w:szCs w:val="24"/>
        </w:rPr>
      </w:pPr>
      <w:r w:rsidRPr="00DA3B6D">
        <w:rPr>
          <w:szCs w:val="24"/>
        </w:rPr>
        <w:t>增益技能释放时会改变玩家的属性。到增益结束，属性被还原。</w:t>
      </w:r>
      <w:r w:rsidR="00D216DA" w:rsidRPr="00DA3B6D">
        <w:rPr>
          <w:szCs w:val="24"/>
        </w:rPr>
        <w:t>在</w:t>
      </w:r>
      <w:proofErr w:type="spellStart"/>
      <w:r w:rsidR="00D216DA" w:rsidRPr="00DA3B6D">
        <w:rPr>
          <w:szCs w:val="24"/>
        </w:rPr>
        <w:t>Moghi</w:t>
      </w:r>
      <w:proofErr w:type="spellEnd"/>
      <w:r w:rsidR="00D216DA" w:rsidRPr="00DA3B6D">
        <w:rPr>
          <w:szCs w:val="24"/>
        </w:rPr>
        <w:t xml:space="preserve"> </w:t>
      </w:r>
      <w:r w:rsidR="00D216DA" w:rsidRPr="00DA3B6D">
        <w:rPr>
          <w:szCs w:val="24"/>
        </w:rPr>
        <w:lastRenderedPageBreak/>
        <w:t>Battles</w:t>
      </w:r>
      <w:r w:rsidR="00D216DA" w:rsidRPr="00DA3B6D">
        <w:rPr>
          <w:szCs w:val="24"/>
        </w:rPr>
        <w:t>中，这个行为是按照命令设计模式实现的。</w:t>
      </w:r>
    </w:p>
    <w:p w14:paraId="4A41815E" w14:textId="77777777" w:rsidR="00D216DA" w:rsidRPr="00DA3B6D" w:rsidRDefault="00D216DA" w:rsidP="006A2FFF">
      <w:pPr>
        <w:numPr>
          <w:ilvl w:val="0"/>
          <w:numId w:val="1"/>
        </w:numPr>
        <w:autoSpaceDE w:val="0"/>
        <w:autoSpaceDN w:val="0"/>
        <w:adjustRightInd w:val="0"/>
        <w:spacing w:line="280" w:lineRule="atLeast"/>
        <w:rPr>
          <w:szCs w:val="24"/>
        </w:rPr>
      </w:pPr>
      <w:r w:rsidRPr="00DA3B6D">
        <w:rPr>
          <w:szCs w:val="24"/>
        </w:rPr>
        <w:t>与其他玩家测试</w:t>
      </w:r>
    </w:p>
    <w:p w14:paraId="4E0CCA37" w14:textId="77777777" w:rsidR="00D216DA" w:rsidRPr="00DA3B6D" w:rsidRDefault="00B526E8" w:rsidP="006A2FFF">
      <w:pPr>
        <w:autoSpaceDE w:val="0"/>
        <w:autoSpaceDN w:val="0"/>
        <w:adjustRightInd w:val="0"/>
        <w:spacing w:line="280" w:lineRule="atLeast"/>
        <w:ind w:firstLine="360"/>
        <w:rPr>
          <w:szCs w:val="24"/>
        </w:rPr>
      </w:pPr>
      <w:r w:rsidRPr="00DA3B6D">
        <w:rPr>
          <w:szCs w:val="24"/>
        </w:rPr>
        <w:t>游戏经过了一组四个玩家的测试。两个玩家有</w:t>
      </w:r>
      <w:r w:rsidRPr="00DA3B6D">
        <w:rPr>
          <w:szCs w:val="24"/>
        </w:rPr>
        <w:t>MOBA</w:t>
      </w:r>
      <w:r w:rsidRPr="00DA3B6D">
        <w:rPr>
          <w:szCs w:val="24"/>
        </w:rPr>
        <w:t>游戏的经验，另外两个没有。</w:t>
      </w:r>
      <w:r w:rsidR="0039728B" w:rsidRPr="00DA3B6D">
        <w:rPr>
          <w:szCs w:val="24"/>
        </w:rPr>
        <w:t>一共包含两次进行整个比赛的测试。</w:t>
      </w:r>
    </w:p>
    <w:p w14:paraId="119821F4" w14:textId="77777777" w:rsidR="003E46F6" w:rsidRPr="00DA3B6D" w:rsidRDefault="003E46F6" w:rsidP="006A2FFF">
      <w:pPr>
        <w:autoSpaceDE w:val="0"/>
        <w:autoSpaceDN w:val="0"/>
        <w:adjustRightInd w:val="0"/>
        <w:spacing w:line="280" w:lineRule="atLeast"/>
        <w:rPr>
          <w:szCs w:val="24"/>
        </w:rPr>
      </w:pPr>
    </w:p>
    <w:p w14:paraId="5BB67C5E" w14:textId="77777777" w:rsidR="0039728B" w:rsidRPr="00DA3B6D" w:rsidRDefault="0039728B" w:rsidP="006A2FFF">
      <w:pPr>
        <w:numPr>
          <w:ilvl w:val="0"/>
          <w:numId w:val="5"/>
        </w:numPr>
        <w:autoSpaceDE w:val="0"/>
        <w:autoSpaceDN w:val="0"/>
        <w:adjustRightInd w:val="0"/>
        <w:spacing w:line="280" w:lineRule="atLeast"/>
        <w:rPr>
          <w:szCs w:val="24"/>
        </w:rPr>
      </w:pPr>
      <w:r w:rsidRPr="00DA3B6D">
        <w:rPr>
          <w:szCs w:val="24"/>
        </w:rPr>
        <w:t>第一次测试</w:t>
      </w:r>
    </w:p>
    <w:p w14:paraId="02CDFA91" w14:textId="77777777" w:rsidR="0039728B" w:rsidRPr="00DA3B6D" w:rsidRDefault="0039728B" w:rsidP="006A2FFF">
      <w:pPr>
        <w:autoSpaceDE w:val="0"/>
        <w:autoSpaceDN w:val="0"/>
        <w:adjustRightInd w:val="0"/>
        <w:spacing w:line="280" w:lineRule="atLeast"/>
        <w:ind w:firstLine="360"/>
        <w:rPr>
          <w:szCs w:val="24"/>
        </w:rPr>
      </w:pPr>
      <w:r w:rsidRPr="00DA3B6D">
        <w:rPr>
          <w:szCs w:val="24"/>
        </w:rPr>
        <w:t>在第一次测试当中出现了一些问题。</w:t>
      </w:r>
      <w:r w:rsidR="00E80953" w:rsidRPr="00DA3B6D">
        <w:rPr>
          <w:szCs w:val="24"/>
        </w:rPr>
        <w:t>有时游戏不能正确的将玩家放入队伍中，预备状态会在正常的预备情景之前被启动。在客户端中同步玩家数量的代码存在错误导致了这个问题。另一个问题是其中一个英雄与另一个英雄比太过于强大。</w:t>
      </w:r>
    </w:p>
    <w:p w14:paraId="33124D0A" w14:textId="77777777" w:rsidR="00E80953" w:rsidRPr="00DA3B6D" w:rsidRDefault="00E80953" w:rsidP="006A2FFF">
      <w:pPr>
        <w:numPr>
          <w:ilvl w:val="0"/>
          <w:numId w:val="5"/>
        </w:numPr>
        <w:rPr>
          <w:szCs w:val="24"/>
        </w:rPr>
      </w:pPr>
      <w:r w:rsidRPr="00DA3B6D">
        <w:rPr>
          <w:szCs w:val="24"/>
        </w:rPr>
        <w:t>第二次测试</w:t>
      </w:r>
    </w:p>
    <w:p w14:paraId="1FEDF2B2" w14:textId="539FE611" w:rsidR="004C696F" w:rsidRPr="00DA3B6D" w:rsidRDefault="00562E2A" w:rsidP="006A2FFF">
      <w:pPr>
        <w:ind w:firstLine="360"/>
        <w:rPr>
          <w:szCs w:val="24"/>
        </w:rPr>
      </w:pPr>
      <w:r w:rsidRPr="00DA3B6D">
        <w:rPr>
          <w:szCs w:val="24"/>
        </w:rPr>
        <w:t>在第一次测试的问题被修复之后我们进行了第二次测试。没有发现其他重大问题，只有一些优化不足导致的小的表现上的问题。</w:t>
      </w:r>
    </w:p>
    <w:p w14:paraId="1BF2B585" w14:textId="2E3884F9" w:rsidR="00253223" w:rsidRPr="00DA3B6D" w:rsidRDefault="00253223" w:rsidP="006A2FFF">
      <w:pPr>
        <w:pStyle w:val="ListParagraph"/>
        <w:numPr>
          <w:ilvl w:val="0"/>
          <w:numId w:val="1"/>
        </w:numPr>
        <w:rPr>
          <w:szCs w:val="24"/>
        </w:rPr>
      </w:pPr>
      <w:r w:rsidRPr="00DA3B6D">
        <w:rPr>
          <w:szCs w:val="24"/>
        </w:rPr>
        <w:t>结论</w:t>
      </w:r>
    </w:p>
    <w:p w14:paraId="36FD040A" w14:textId="3D8A51C5" w:rsidR="00253223" w:rsidRPr="00DA3B6D" w:rsidRDefault="00253223" w:rsidP="006A2FFF">
      <w:pPr>
        <w:ind w:firstLine="360"/>
        <w:rPr>
          <w:sz w:val="21"/>
          <w:szCs w:val="21"/>
        </w:rPr>
      </w:pPr>
      <w:r w:rsidRPr="00DA3B6D">
        <w:rPr>
          <w:szCs w:val="24"/>
        </w:rPr>
        <w:t>尽管</w:t>
      </w:r>
      <w:r w:rsidRPr="00DA3B6D">
        <w:rPr>
          <w:szCs w:val="24"/>
        </w:rPr>
        <w:t>Unity</w:t>
      </w:r>
      <w:r w:rsidRPr="00DA3B6D">
        <w:rPr>
          <w:szCs w:val="24"/>
        </w:rPr>
        <w:t>有很多在线教程，其脚本</w:t>
      </w:r>
      <w:r w:rsidRPr="00DA3B6D">
        <w:rPr>
          <w:szCs w:val="24"/>
        </w:rPr>
        <w:t>API</w:t>
      </w:r>
      <w:r w:rsidRPr="00DA3B6D">
        <w:rPr>
          <w:szCs w:val="24"/>
        </w:rPr>
        <w:t>也有很好的文档，但是总的印象是，</w:t>
      </w:r>
      <w:r w:rsidRPr="00DA3B6D">
        <w:rPr>
          <w:szCs w:val="24"/>
        </w:rPr>
        <w:t>Unity</w:t>
      </w:r>
      <w:r w:rsidRPr="00DA3B6D">
        <w:rPr>
          <w:szCs w:val="24"/>
        </w:rPr>
        <w:t>的学习曲线非常陡峭，这意味着初学者必须学习许多概念才能展开更高级的项目。性能方面，即便没有优化，使用</w:t>
      </w:r>
      <w:r w:rsidRPr="00DA3B6D">
        <w:rPr>
          <w:szCs w:val="24"/>
        </w:rPr>
        <w:t>Unity</w:t>
      </w:r>
      <w:r w:rsidRPr="00DA3B6D">
        <w:rPr>
          <w:szCs w:val="24"/>
        </w:rPr>
        <w:t>实现的游戏也运行的相当好。</w:t>
      </w:r>
      <w:r w:rsidR="00D11321" w:rsidRPr="00DA3B6D">
        <w:rPr>
          <w:szCs w:val="24"/>
        </w:rPr>
        <w:t>在开启</w:t>
      </w:r>
      <w:r w:rsidR="00D11321" w:rsidRPr="00DA3B6D">
        <w:rPr>
          <w:szCs w:val="24"/>
        </w:rPr>
        <w:t>V</w:t>
      </w:r>
      <w:r w:rsidR="00D11321" w:rsidRPr="00DA3B6D">
        <w:rPr>
          <w:szCs w:val="24"/>
        </w:rPr>
        <w:t>同步的情况下观察到了一些运动不连续，关闭</w:t>
      </w:r>
      <w:r w:rsidR="00D11321" w:rsidRPr="00DA3B6D">
        <w:rPr>
          <w:szCs w:val="24"/>
        </w:rPr>
        <w:t>V</w:t>
      </w:r>
      <w:r w:rsidR="00D11321" w:rsidRPr="00DA3B6D">
        <w:rPr>
          <w:szCs w:val="24"/>
        </w:rPr>
        <w:t>同步之后问题被解决。尽管脚本</w:t>
      </w:r>
      <w:r w:rsidR="00D11321" w:rsidRPr="00DA3B6D">
        <w:rPr>
          <w:szCs w:val="24"/>
        </w:rPr>
        <w:t>API</w:t>
      </w:r>
      <w:r w:rsidR="00D11321" w:rsidRPr="00DA3B6D">
        <w:rPr>
          <w:szCs w:val="24"/>
        </w:rPr>
        <w:t>是一个反转控制框架且限制了可以实现哪种算法，但是它非常直观且易于使用。</w:t>
      </w:r>
      <w:r w:rsidR="006A6AF2" w:rsidRPr="00DA3B6D">
        <w:rPr>
          <w:szCs w:val="24"/>
        </w:rPr>
        <w:t>让</w:t>
      </w:r>
      <w:r w:rsidR="006A6AF2" w:rsidRPr="00DA3B6D">
        <w:rPr>
          <w:szCs w:val="24"/>
        </w:rPr>
        <w:t>Unity</w:t>
      </w:r>
      <w:r w:rsidR="006A6AF2" w:rsidRPr="00DA3B6D">
        <w:rPr>
          <w:szCs w:val="24"/>
        </w:rPr>
        <w:t>更值得选择的原因之一是它的资源商店，拥有非常多的第三方组件，可供开发者随时使用。一共创建了</w:t>
      </w:r>
      <w:r w:rsidR="006A6AF2" w:rsidRPr="00DA3B6D">
        <w:rPr>
          <w:szCs w:val="24"/>
        </w:rPr>
        <w:t>7</w:t>
      </w:r>
      <w:r w:rsidR="006A6AF2" w:rsidRPr="00DA3B6D">
        <w:rPr>
          <w:szCs w:val="24"/>
        </w:rPr>
        <w:t>个场景（</w:t>
      </w:r>
      <w:r w:rsidR="006A6AF2" w:rsidRPr="00DA3B6D">
        <w:rPr>
          <w:szCs w:val="24"/>
        </w:rPr>
        <w:t>2</w:t>
      </w:r>
      <w:r w:rsidR="006A6AF2" w:rsidRPr="00DA3B6D">
        <w:rPr>
          <w:szCs w:val="24"/>
        </w:rPr>
        <w:t>张地图和</w:t>
      </w:r>
      <w:r w:rsidR="006A6AF2" w:rsidRPr="00DA3B6D">
        <w:rPr>
          <w:szCs w:val="24"/>
        </w:rPr>
        <w:t>5</w:t>
      </w:r>
      <w:r w:rsidR="006A6AF2" w:rsidRPr="00DA3B6D">
        <w:rPr>
          <w:szCs w:val="24"/>
        </w:rPr>
        <w:t>个菜单），</w:t>
      </w:r>
      <w:r w:rsidR="006A6AF2" w:rsidRPr="00DA3B6D">
        <w:rPr>
          <w:szCs w:val="24"/>
        </w:rPr>
        <w:t>59</w:t>
      </w:r>
      <w:r w:rsidR="006A6AF2" w:rsidRPr="00DA3B6D">
        <w:rPr>
          <w:szCs w:val="24"/>
        </w:rPr>
        <w:t>个类</w:t>
      </w:r>
      <w:r w:rsidR="004F1250" w:rsidRPr="00DA3B6D">
        <w:rPr>
          <w:szCs w:val="24"/>
        </w:rPr>
        <w:t>。</w:t>
      </w:r>
    </w:p>
    <w:p w14:paraId="0AADC49A" w14:textId="77777777" w:rsidR="0066311D" w:rsidRPr="00DA3B6D" w:rsidRDefault="0066311D" w:rsidP="006A2FFF">
      <w:pPr>
        <w:keepNext/>
        <w:autoSpaceDE w:val="0"/>
        <w:autoSpaceDN w:val="0"/>
        <w:adjustRightInd w:val="0"/>
        <w:spacing w:line="280" w:lineRule="atLeast"/>
      </w:pPr>
      <w:r w:rsidRPr="00DA3B6D">
        <w:rPr>
          <w:noProof/>
          <w:color w:val="000000"/>
          <w:kern w:val="0"/>
          <w:szCs w:val="24"/>
        </w:rPr>
        <w:drawing>
          <wp:inline distT="0" distB="0" distL="0" distR="0" wp14:anchorId="31CB8D40" wp14:editId="68F68B5E">
            <wp:extent cx="298323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230" cy="2013585"/>
                    </a:xfrm>
                    <a:prstGeom prst="rect">
                      <a:avLst/>
                    </a:prstGeom>
                    <a:noFill/>
                    <a:ln>
                      <a:noFill/>
                    </a:ln>
                  </pic:spPr>
                </pic:pic>
              </a:graphicData>
            </a:graphic>
          </wp:inline>
        </w:drawing>
      </w:r>
    </w:p>
    <w:p w14:paraId="475C0F80" w14:textId="77777777" w:rsidR="0066311D" w:rsidRPr="00DA3B6D" w:rsidRDefault="0066311D" w:rsidP="006A2FFF">
      <w:pPr>
        <w:pStyle w:val="Caption"/>
      </w:pPr>
      <w:r w:rsidRPr="00DA3B6D">
        <w:t xml:space="preserve">Figure </w:t>
      </w:r>
      <w:r w:rsidRPr="00DA3B6D">
        <w:fldChar w:fldCharType="begin"/>
      </w:r>
      <w:r w:rsidRPr="00DA3B6D">
        <w:instrText xml:space="preserve"> SEQ Figure \* ARABIC </w:instrText>
      </w:r>
      <w:r w:rsidRPr="00DA3B6D">
        <w:fldChar w:fldCharType="separate"/>
      </w:r>
      <w:r w:rsidRPr="00DA3B6D">
        <w:rPr>
          <w:noProof/>
        </w:rPr>
        <w:t>5</w:t>
      </w:r>
      <w:r w:rsidRPr="00DA3B6D">
        <w:fldChar w:fldCharType="end"/>
      </w:r>
      <w:r w:rsidRPr="00DA3B6D">
        <w:t xml:space="preserve"> </w:t>
      </w:r>
      <w:r w:rsidRPr="00DA3B6D">
        <w:t>第二次测试</w:t>
      </w:r>
      <w:proofErr w:type="spellStart"/>
      <w:r w:rsidRPr="00DA3B6D">
        <w:t>Moghi</w:t>
      </w:r>
      <w:proofErr w:type="spellEnd"/>
      <w:r w:rsidRPr="00DA3B6D">
        <w:t xml:space="preserve"> Battles</w:t>
      </w:r>
      <w:r w:rsidRPr="00DA3B6D">
        <w:rPr>
          <w:noProof/>
        </w:rPr>
        <w:t>的游戏内截图</w:t>
      </w:r>
    </w:p>
    <w:p w14:paraId="18156849" w14:textId="13E69B0A" w:rsidR="003C5143" w:rsidRPr="00DA3B6D" w:rsidRDefault="003C5143" w:rsidP="00253223"/>
    <w:p w14:paraId="10D67C31" w14:textId="0F672810" w:rsidR="003C5143" w:rsidRPr="00DA3B6D" w:rsidRDefault="003C5143" w:rsidP="00253223"/>
    <w:p w14:paraId="0378B380" w14:textId="488AE621" w:rsidR="003C5143" w:rsidRPr="00DA3B6D" w:rsidRDefault="003C5143" w:rsidP="00253223"/>
    <w:p w14:paraId="13AB5569" w14:textId="2EF85352" w:rsidR="003C5143" w:rsidRPr="00DA3B6D" w:rsidRDefault="003C5143" w:rsidP="00253223"/>
    <w:p w14:paraId="07A130C8" w14:textId="4DD920C7" w:rsidR="003C5143" w:rsidRPr="00DA3B6D" w:rsidRDefault="003C5143" w:rsidP="00253223"/>
    <w:p w14:paraId="1DCB4E02" w14:textId="1B7C62CB" w:rsidR="003C5143" w:rsidRPr="00DA3B6D" w:rsidRDefault="003C5143" w:rsidP="00253223"/>
    <w:p w14:paraId="0DE6C4D7" w14:textId="691A1D55" w:rsidR="003C5143" w:rsidRPr="00DA3B6D" w:rsidRDefault="003C5143" w:rsidP="00253223"/>
    <w:p w14:paraId="29E42CAF" w14:textId="3192F125" w:rsidR="003C5143" w:rsidRPr="00DA3B6D" w:rsidRDefault="003C5143" w:rsidP="00253223"/>
    <w:p w14:paraId="6D39DB6D" w14:textId="5FA3CD45" w:rsidR="003C5143" w:rsidRPr="00DA3B6D" w:rsidRDefault="003C5143" w:rsidP="00253223"/>
    <w:p w14:paraId="44022845" w14:textId="0ED2904A" w:rsidR="00D20549" w:rsidRPr="00DA3B6D" w:rsidRDefault="00907AB6" w:rsidP="00907AB6">
      <w:pPr>
        <w:widowControl/>
        <w:jc w:val="left"/>
      </w:pPr>
      <w:r w:rsidRPr="00DA3B6D">
        <w:br w:type="page"/>
      </w:r>
    </w:p>
    <w:p w14:paraId="3B3FD392" w14:textId="4063CCF5" w:rsidR="00D20549" w:rsidRPr="00DA3B6D" w:rsidRDefault="00D20549" w:rsidP="009E6F59">
      <w:pPr>
        <w:rPr>
          <w:szCs w:val="24"/>
        </w:rPr>
      </w:pPr>
      <w:r w:rsidRPr="00DA3B6D">
        <w:rPr>
          <w:szCs w:val="24"/>
        </w:rPr>
        <w:lastRenderedPageBreak/>
        <w:t>译文二：</w:t>
      </w:r>
    </w:p>
    <w:p w14:paraId="4FBAB8D5" w14:textId="2072DC76" w:rsidR="00D20549" w:rsidRPr="00DA3B6D" w:rsidRDefault="00D20549" w:rsidP="00956503">
      <w:pPr>
        <w:jc w:val="center"/>
        <w:rPr>
          <w:rFonts w:eastAsia="黑体"/>
          <w:sz w:val="30"/>
          <w:szCs w:val="30"/>
        </w:rPr>
      </w:pPr>
      <w:r w:rsidRPr="00DA3B6D">
        <w:rPr>
          <w:rFonts w:eastAsia="黑体"/>
          <w:sz w:val="30"/>
          <w:szCs w:val="30"/>
        </w:rPr>
        <w:t>星际争霸中基于势场的寻路机制</w:t>
      </w:r>
      <w:r w:rsidR="00980233" w:rsidRPr="00DA3B6D">
        <w:rPr>
          <w:rStyle w:val="FootnoteReference"/>
          <w:rFonts w:eastAsia="黑体"/>
          <w:sz w:val="30"/>
          <w:szCs w:val="30"/>
        </w:rPr>
        <w:footnoteReference w:id="2"/>
      </w:r>
    </w:p>
    <w:p w14:paraId="57EE0913" w14:textId="1BE548D9" w:rsidR="00D20549" w:rsidRPr="00DA3B6D" w:rsidRDefault="00B50B97" w:rsidP="00D84223">
      <w:pPr>
        <w:rPr>
          <w:szCs w:val="24"/>
        </w:rPr>
      </w:pPr>
      <w:r w:rsidRPr="00DA3B6D">
        <w:rPr>
          <w:szCs w:val="24"/>
        </w:rPr>
        <w:t>摘要</w:t>
      </w:r>
      <w:r w:rsidR="006723ED" w:rsidRPr="00DA3B6D">
        <w:rPr>
          <w:szCs w:val="24"/>
        </w:rPr>
        <w:t>：</w:t>
      </w:r>
      <w:r w:rsidR="00D478A2" w:rsidRPr="00DA3B6D">
        <w:rPr>
          <w:szCs w:val="24"/>
        </w:rPr>
        <w:t>即时战略（</w:t>
      </w:r>
      <w:r w:rsidR="00D478A2" w:rsidRPr="00DA3B6D">
        <w:rPr>
          <w:szCs w:val="24"/>
        </w:rPr>
        <w:t>RTS</w:t>
      </w:r>
      <w:r w:rsidR="00D478A2" w:rsidRPr="00DA3B6D">
        <w:rPr>
          <w:szCs w:val="24"/>
        </w:rPr>
        <w:t>）游戏</w:t>
      </w:r>
      <w:r w:rsidR="005E19CB" w:rsidRPr="00DA3B6D">
        <w:rPr>
          <w:szCs w:val="24"/>
        </w:rPr>
        <w:t>是</w:t>
      </w:r>
      <w:r w:rsidR="001A5F37" w:rsidRPr="00DA3B6D">
        <w:rPr>
          <w:szCs w:val="24"/>
        </w:rPr>
        <w:t>通常发生在战争环境中的战略游戏的子类型。即时战略游戏为人类玩家和计算机玩家（机器人）提供了丰富的挑战。每个玩家都有一些可以采集资源和建造建筑的工人，训练更多的工人，建造作战单位，研究科技解锁更强大的单位和能力。游戏的目标是集结一支强大的军队，摧毁敌人的基地。军队通常由大量能够在游戏中移动的单位组成。</w:t>
      </w:r>
      <w:r w:rsidR="00FD030B" w:rsidRPr="00DA3B6D">
        <w:rPr>
          <w:szCs w:val="24"/>
        </w:rPr>
        <w:t>即时战略游戏中的高度动态性和实时性使得寻路成为电脑的一项艰巨的任务。一般来说会使用</w:t>
      </w:r>
      <w:r w:rsidR="00FD030B" w:rsidRPr="00DA3B6D">
        <w:rPr>
          <w:szCs w:val="24"/>
        </w:rPr>
        <w:t>A*</w:t>
      </w:r>
      <w:r w:rsidR="00FD030B" w:rsidRPr="00DA3B6D">
        <w:rPr>
          <w:szCs w:val="24"/>
        </w:rPr>
        <w:t>等寻路算法进行处理，但是如果不经过特殊适配，这些算法不能很好地适应动态世界。在这篇论文中，我们将展示一个星际争霸的</w:t>
      </w:r>
      <w:r w:rsidR="00FD030B" w:rsidRPr="00DA3B6D">
        <w:rPr>
          <w:szCs w:val="24"/>
        </w:rPr>
        <w:t>AI</w:t>
      </w:r>
      <w:r w:rsidR="00FD030B" w:rsidRPr="00DA3B6D">
        <w:rPr>
          <w:szCs w:val="24"/>
        </w:rPr>
        <w:t>将如何使用</w:t>
      </w:r>
      <w:r w:rsidR="00FD030B" w:rsidRPr="00DA3B6D">
        <w:rPr>
          <w:szCs w:val="24"/>
        </w:rPr>
        <w:t>A*</w:t>
      </w:r>
      <w:r w:rsidR="00FD030B" w:rsidRPr="00DA3B6D">
        <w:rPr>
          <w:szCs w:val="24"/>
        </w:rPr>
        <w:t>和势场的组合来更好的处理游戏中的动态地形。</w:t>
      </w:r>
    </w:p>
    <w:p w14:paraId="2C89E005" w14:textId="6393836F" w:rsidR="00412271" w:rsidRPr="00DA3B6D" w:rsidRDefault="00412271" w:rsidP="00D84223">
      <w:pPr>
        <w:pStyle w:val="ListParagraph"/>
        <w:numPr>
          <w:ilvl w:val="0"/>
          <w:numId w:val="7"/>
        </w:numPr>
        <w:rPr>
          <w:szCs w:val="24"/>
        </w:rPr>
      </w:pPr>
      <w:r w:rsidRPr="00DA3B6D">
        <w:rPr>
          <w:szCs w:val="24"/>
        </w:rPr>
        <w:t>简介</w:t>
      </w:r>
    </w:p>
    <w:p w14:paraId="2D262E10" w14:textId="4CAE06EC" w:rsidR="00412271" w:rsidRPr="00DA3B6D" w:rsidRDefault="006457D3" w:rsidP="00D84223">
      <w:pPr>
        <w:ind w:firstLine="360"/>
        <w:rPr>
          <w:szCs w:val="24"/>
        </w:rPr>
      </w:pPr>
      <w:r w:rsidRPr="00DA3B6D">
        <w:rPr>
          <w:szCs w:val="24"/>
        </w:rPr>
        <w:t>即时战略游戏为玩家和电脑控制的玩家（</w:t>
      </w:r>
      <w:r w:rsidRPr="00DA3B6D">
        <w:rPr>
          <w:szCs w:val="24"/>
        </w:rPr>
        <w:t>bot</w:t>
      </w:r>
      <w:r w:rsidRPr="00DA3B6D">
        <w:rPr>
          <w:szCs w:val="24"/>
        </w:rPr>
        <w:t>）提供了非常多的挑战。</w:t>
      </w:r>
      <w:r w:rsidR="00E63D59" w:rsidRPr="00DA3B6D">
        <w:rPr>
          <w:szCs w:val="24"/>
        </w:rPr>
        <w:t>在游戏一开始，玩家会拥有一个指挥中心和一些农民。农民需要</w:t>
      </w:r>
      <w:r w:rsidR="00745010" w:rsidRPr="00DA3B6D">
        <w:rPr>
          <w:szCs w:val="24"/>
        </w:rPr>
        <w:t>从资源点采集一种或者多种资源，然后把资源放回指挥中心。资源可以用来建造建筑，扩张你的基地，或者是用来建造可以进攻敌人、防守自己基地的作战单位。</w:t>
      </w:r>
      <w:r w:rsidR="00B17D24" w:rsidRPr="00DA3B6D">
        <w:rPr>
          <w:szCs w:val="24"/>
        </w:rPr>
        <w:t>在即时战略游戏中，科技树也很常见。玩家可以在科技上投资资源，升级单位和建筑。</w:t>
      </w:r>
      <w:r w:rsidR="00A25EC6" w:rsidRPr="00DA3B6D">
        <w:rPr>
          <w:szCs w:val="24"/>
        </w:rPr>
        <w:t>当一个玩家用实力和操作摧毁另一个玩家的所有建筑时，游戏结束。</w:t>
      </w:r>
    </w:p>
    <w:p w14:paraId="4B4C571D" w14:textId="0CAD2667" w:rsidR="00A25EC6" w:rsidRPr="00DA3B6D" w:rsidRDefault="00A25EC6" w:rsidP="00D84223">
      <w:pPr>
        <w:ind w:firstLine="420"/>
        <w:rPr>
          <w:szCs w:val="24"/>
        </w:rPr>
      </w:pPr>
      <w:r w:rsidRPr="00DA3B6D">
        <w:rPr>
          <w:szCs w:val="24"/>
        </w:rPr>
        <w:t>在即时战略游戏中，单位的移动一般是用一些寻路算法来实现的，最常见的寻路算法就是</w:t>
      </w:r>
      <w:r w:rsidRPr="00DA3B6D">
        <w:rPr>
          <w:szCs w:val="24"/>
        </w:rPr>
        <w:t>A*</w:t>
      </w:r>
      <w:r w:rsidRPr="00DA3B6D">
        <w:rPr>
          <w:szCs w:val="24"/>
        </w:rPr>
        <w:t>算法。不过</w:t>
      </w:r>
      <w:r w:rsidRPr="00DA3B6D">
        <w:rPr>
          <w:szCs w:val="24"/>
        </w:rPr>
        <w:t>A*</w:t>
      </w:r>
      <w:r w:rsidRPr="00DA3B6D">
        <w:rPr>
          <w:szCs w:val="24"/>
        </w:rPr>
        <w:t>算法不能很好地在动态的世界中运行。算法找到的路径是静态的，但是单位沿着这条路径移动需要时间。如果这条路被其他移动的物件挡住，</w:t>
      </w:r>
      <w:r w:rsidR="005E5763" w:rsidRPr="00DA3B6D">
        <w:rPr>
          <w:szCs w:val="24"/>
        </w:rPr>
        <w:t>之前的这条路径就会被废弃，代理必须重新计算整个部分。</w:t>
      </w:r>
      <w:r w:rsidR="00E805B8" w:rsidRPr="00DA3B6D">
        <w:rPr>
          <w:szCs w:val="24"/>
        </w:rPr>
        <w:t>已经有大量的工作优化</w:t>
      </w:r>
      <w:r w:rsidR="00E805B8" w:rsidRPr="00DA3B6D">
        <w:rPr>
          <w:szCs w:val="24"/>
        </w:rPr>
        <w:t>A*</w:t>
      </w:r>
      <w:r w:rsidR="00E805B8" w:rsidRPr="00DA3B6D">
        <w:rPr>
          <w:szCs w:val="24"/>
        </w:rPr>
        <w:t>算法，使其能够在高度动态的世界中更好的运行。</w:t>
      </w:r>
      <w:r w:rsidR="00E805B8" w:rsidRPr="00DA3B6D">
        <w:rPr>
          <w:szCs w:val="24"/>
        </w:rPr>
        <w:t>Silver</w:t>
      </w:r>
      <w:r w:rsidR="00E805B8" w:rsidRPr="00DA3B6D">
        <w:rPr>
          <w:szCs w:val="24"/>
        </w:rPr>
        <w:t>提出寻路图额外的时间维度，使单位能够在特定时间预留节点。</w:t>
      </w:r>
      <w:r w:rsidR="00E805B8" w:rsidRPr="00DA3B6D">
        <w:rPr>
          <w:szCs w:val="24"/>
        </w:rPr>
        <w:t>Olsson</w:t>
      </w:r>
      <w:r w:rsidR="00E805B8" w:rsidRPr="00DA3B6D">
        <w:rPr>
          <w:szCs w:val="24"/>
        </w:rPr>
        <w:t>的工作解决了由建造建筑或者建筑被摧毁导致的寻路图变化的问题。</w:t>
      </w:r>
      <w:r w:rsidR="00E805B8" w:rsidRPr="00DA3B6D">
        <w:rPr>
          <w:szCs w:val="24"/>
        </w:rPr>
        <w:t>Koenig</w:t>
      </w:r>
      <w:r w:rsidR="00E805B8" w:rsidRPr="00DA3B6D">
        <w:rPr>
          <w:szCs w:val="24"/>
        </w:rPr>
        <w:t>和</w:t>
      </w:r>
      <w:proofErr w:type="spellStart"/>
      <w:r w:rsidR="00E805B8" w:rsidRPr="00DA3B6D">
        <w:rPr>
          <w:szCs w:val="24"/>
        </w:rPr>
        <w:t>Likachev</w:t>
      </w:r>
      <w:proofErr w:type="spellEnd"/>
      <w:r w:rsidR="00E805B8" w:rsidRPr="00DA3B6D">
        <w:rPr>
          <w:szCs w:val="24"/>
        </w:rPr>
        <w:t>在实时</w:t>
      </w:r>
      <w:r w:rsidR="00E805B8" w:rsidRPr="00DA3B6D">
        <w:rPr>
          <w:szCs w:val="24"/>
        </w:rPr>
        <w:t>A*</w:t>
      </w:r>
      <w:r w:rsidR="00E805B8" w:rsidRPr="00DA3B6D">
        <w:rPr>
          <w:szCs w:val="24"/>
        </w:rPr>
        <w:t>上的工作也对这个领域做出了贡献。</w:t>
      </w:r>
    </w:p>
    <w:p w14:paraId="69A6F995" w14:textId="1A68B198" w:rsidR="00E62F0C" w:rsidRPr="00DA3B6D" w:rsidRDefault="00E62F0C" w:rsidP="00D84223">
      <w:pPr>
        <w:ind w:firstLine="420"/>
        <w:rPr>
          <w:szCs w:val="24"/>
        </w:rPr>
      </w:pPr>
      <w:r w:rsidRPr="00DA3B6D">
        <w:rPr>
          <w:szCs w:val="24"/>
        </w:rPr>
        <w:t>势场是一个来自机器人领域的概念。它是由</w:t>
      </w:r>
      <w:proofErr w:type="spellStart"/>
      <w:r w:rsidRPr="00DA3B6D">
        <w:rPr>
          <w:szCs w:val="24"/>
        </w:rPr>
        <w:t>Khatib</w:t>
      </w:r>
      <w:proofErr w:type="spellEnd"/>
      <w:r w:rsidRPr="00DA3B6D">
        <w:rPr>
          <w:szCs w:val="24"/>
        </w:rPr>
        <w:t>首次提出的，用于机器人和移动机器人的实时避障。</w:t>
      </w:r>
      <w:r w:rsidR="004D0C16" w:rsidRPr="00DA3B6D">
        <w:rPr>
          <w:szCs w:val="24"/>
        </w:rPr>
        <w:t>它</w:t>
      </w:r>
      <w:r w:rsidR="008519C9" w:rsidRPr="00DA3B6D">
        <w:rPr>
          <w:szCs w:val="24"/>
        </w:rPr>
        <w:t>通过在虚拟世界中的重要位置</w:t>
      </w:r>
      <w:r w:rsidR="00792EE2" w:rsidRPr="00DA3B6D">
        <w:rPr>
          <w:szCs w:val="24"/>
        </w:rPr>
        <w:t>放置</w:t>
      </w:r>
      <w:r w:rsidR="008519C9" w:rsidRPr="00DA3B6D">
        <w:rPr>
          <w:szCs w:val="24"/>
        </w:rPr>
        <w:t>吸引或者排斥电荷来工作。</w:t>
      </w:r>
      <w:r w:rsidR="00DF1777" w:rsidRPr="00DA3B6D">
        <w:rPr>
          <w:szCs w:val="24"/>
        </w:rPr>
        <w:t>在目标点放置一个吸引电荷，在障碍物的位置放置排斥电荷。每个电荷都会生成特定大小的电场</w:t>
      </w:r>
      <w:r w:rsidR="00132C5C" w:rsidRPr="00DA3B6D">
        <w:rPr>
          <w:szCs w:val="24"/>
        </w:rPr>
        <w:t>。障碍物位置附近的排斥电荷的电场通常很小，而在目标点的吸引电荷的电场必须覆盖大部分的地图。这些不同的电场被加权聚集在一起形成一个集合电场。</w:t>
      </w:r>
      <w:r w:rsidR="00C356A2" w:rsidRPr="00DA3B6D">
        <w:rPr>
          <w:szCs w:val="24"/>
        </w:rPr>
        <w:t>集合电场通过让单位移动到它附近引力最强的点的方式来进行导航。</w:t>
      </w:r>
      <w:r w:rsidR="0019088C" w:rsidRPr="00DA3B6D">
        <w:rPr>
          <w:szCs w:val="24"/>
        </w:rPr>
        <w:t>许多关于势场的研究与空间导航和避障有关，例如</w:t>
      </w:r>
      <w:proofErr w:type="spellStart"/>
      <w:r w:rsidR="0019088C" w:rsidRPr="00DA3B6D">
        <w:rPr>
          <w:szCs w:val="24"/>
        </w:rPr>
        <w:t>Borenstein</w:t>
      </w:r>
      <w:proofErr w:type="spellEnd"/>
      <w:r w:rsidR="0019088C" w:rsidRPr="00DA3B6D">
        <w:rPr>
          <w:szCs w:val="24"/>
        </w:rPr>
        <w:t>和</w:t>
      </w:r>
      <w:proofErr w:type="spellStart"/>
      <w:r w:rsidR="0019088C" w:rsidRPr="00DA3B6D">
        <w:rPr>
          <w:szCs w:val="24"/>
        </w:rPr>
        <w:t>Massari</w:t>
      </w:r>
      <w:proofErr w:type="spellEnd"/>
      <w:r w:rsidR="0019088C" w:rsidRPr="00DA3B6D">
        <w:rPr>
          <w:szCs w:val="24"/>
        </w:rPr>
        <w:t>的研究。</w:t>
      </w:r>
      <w:r w:rsidR="0019088C" w:rsidRPr="00DA3B6D">
        <w:rPr>
          <w:szCs w:val="24"/>
        </w:rPr>
        <w:t>Alexander</w:t>
      </w:r>
      <w:r w:rsidR="0019088C" w:rsidRPr="00DA3B6D">
        <w:rPr>
          <w:szCs w:val="24"/>
        </w:rPr>
        <w:t>介绍了游戏</w:t>
      </w:r>
      <w:r w:rsidR="0019088C" w:rsidRPr="00DA3B6D">
        <w:rPr>
          <w:szCs w:val="24"/>
        </w:rPr>
        <w:t>Blood Wake</w:t>
      </w:r>
      <w:r w:rsidR="0019088C" w:rsidRPr="00DA3B6D">
        <w:rPr>
          <w:szCs w:val="24"/>
        </w:rPr>
        <w:t>和</w:t>
      </w:r>
      <w:r w:rsidR="0019088C" w:rsidRPr="00DA3B6D">
        <w:rPr>
          <w:szCs w:val="24"/>
        </w:rPr>
        <w:t>NHL Rivals</w:t>
      </w:r>
      <w:r w:rsidR="0019088C" w:rsidRPr="00DA3B6D">
        <w:rPr>
          <w:szCs w:val="24"/>
        </w:rPr>
        <w:t>中使用场进行避障的应用。</w:t>
      </w:r>
      <w:r w:rsidR="0019088C" w:rsidRPr="00DA3B6D">
        <w:rPr>
          <w:szCs w:val="24"/>
        </w:rPr>
        <w:t>Johnson</w:t>
      </w:r>
      <w:r w:rsidR="0019088C" w:rsidRPr="00DA3B6D">
        <w:rPr>
          <w:szCs w:val="24"/>
        </w:rPr>
        <w:t>描述了游戏</w:t>
      </w:r>
      <w:r w:rsidR="0019088C" w:rsidRPr="00DA3B6D">
        <w:rPr>
          <w:szCs w:val="24"/>
        </w:rPr>
        <w:t>The Thing</w:t>
      </w:r>
      <w:r w:rsidR="0019088C" w:rsidRPr="00DA3B6D">
        <w:rPr>
          <w:szCs w:val="24"/>
        </w:rPr>
        <w:t>用场来进行避障的方法。</w:t>
      </w:r>
    </w:p>
    <w:p w14:paraId="53C7E096" w14:textId="4F4298A8" w:rsidR="0019088C" w:rsidRPr="00DA3B6D" w:rsidRDefault="00701D2B" w:rsidP="00D84223">
      <w:pPr>
        <w:ind w:firstLine="420"/>
        <w:rPr>
          <w:szCs w:val="24"/>
        </w:rPr>
      </w:pPr>
      <w:r w:rsidRPr="00DA3B6D">
        <w:rPr>
          <w:szCs w:val="24"/>
        </w:rPr>
        <w:t>在</w:t>
      </w:r>
      <w:proofErr w:type="spellStart"/>
      <w:r w:rsidRPr="00DA3B6D">
        <w:rPr>
          <w:szCs w:val="24"/>
        </w:rPr>
        <w:t>Hagelback</w:t>
      </w:r>
      <w:proofErr w:type="spellEnd"/>
      <w:r w:rsidRPr="00DA3B6D">
        <w:rPr>
          <w:szCs w:val="24"/>
        </w:rPr>
        <w:t>和</w:t>
      </w:r>
      <w:r w:rsidRPr="00DA3B6D">
        <w:rPr>
          <w:szCs w:val="24"/>
        </w:rPr>
        <w:t>Johansson</w:t>
      </w:r>
      <w:r w:rsidRPr="00DA3B6D">
        <w:rPr>
          <w:szCs w:val="24"/>
        </w:rPr>
        <w:t>的一系列论文中，他们讨论了</w:t>
      </w:r>
      <w:r w:rsidR="00482227" w:rsidRPr="00DA3B6D">
        <w:rPr>
          <w:szCs w:val="24"/>
        </w:rPr>
        <w:t>在开源即时战略游戏</w:t>
      </w:r>
      <w:r w:rsidR="00482227" w:rsidRPr="00DA3B6D">
        <w:rPr>
          <w:szCs w:val="24"/>
        </w:rPr>
        <w:t>ORTS</w:t>
      </w:r>
      <w:r w:rsidR="00482227" w:rsidRPr="00DA3B6D">
        <w:rPr>
          <w:szCs w:val="24"/>
        </w:rPr>
        <w:t>中</w:t>
      </w:r>
      <w:r w:rsidRPr="00DA3B6D">
        <w:rPr>
          <w:szCs w:val="24"/>
        </w:rPr>
        <w:t>使用势场</w:t>
      </w:r>
      <w:r w:rsidR="00482227" w:rsidRPr="00DA3B6D">
        <w:rPr>
          <w:szCs w:val="24"/>
        </w:rPr>
        <w:t>来移动。他们</w:t>
      </w:r>
      <w:r w:rsidR="00AD162D" w:rsidRPr="00DA3B6D">
        <w:rPr>
          <w:szCs w:val="24"/>
        </w:rPr>
        <w:t>建议为游戏中每一个有趣的对象，</w:t>
      </w:r>
      <w:r w:rsidR="00EC0DFE" w:rsidRPr="00DA3B6D">
        <w:rPr>
          <w:szCs w:val="24"/>
        </w:rPr>
        <w:t>友善的、中立的或者敌对的都根据当前的代理类型和影响的对象建立一个势场。</w:t>
      </w:r>
    </w:p>
    <w:p w14:paraId="3AF48945" w14:textId="3CA47FEB" w:rsidR="00EC0DFE" w:rsidRPr="00DA3B6D" w:rsidRDefault="00EC0DFE" w:rsidP="00D84223">
      <w:pPr>
        <w:ind w:firstLine="420"/>
        <w:rPr>
          <w:szCs w:val="24"/>
        </w:rPr>
      </w:pPr>
      <w:r w:rsidRPr="00DA3B6D">
        <w:rPr>
          <w:szCs w:val="24"/>
        </w:rPr>
        <w:t>如果</w:t>
      </w:r>
      <w:r w:rsidR="005C3DBC" w:rsidRPr="00DA3B6D">
        <w:rPr>
          <w:szCs w:val="24"/>
        </w:rPr>
        <w:t>自身单位</w:t>
      </w:r>
      <w:r w:rsidRPr="00DA3B6D">
        <w:rPr>
          <w:szCs w:val="24"/>
        </w:rPr>
        <w:t>需要移动到一个目标点，一个引力场也将被放置在目标点。这个场在目标点引力最强，之后线性或者指数性减弱至</w:t>
      </w:r>
      <w:r w:rsidRPr="00DA3B6D">
        <w:rPr>
          <w:szCs w:val="24"/>
        </w:rPr>
        <w:t>0</w:t>
      </w:r>
      <w:r w:rsidRPr="00DA3B6D">
        <w:rPr>
          <w:szCs w:val="24"/>
        </w:rPr>
        <w:t>。</w:t>
      </w:r>
    </w:p>
    <w:p w14:paraId="47CAC89B" w14:textId="6B8369BD" w:rsidR="00EC0DFE" w:rsidRPr="00DA3B6D" w:rsidRDefault="002F273F" w:rsidP="00D84223">
      <w:pPr>
        <w:ind w:firstLine="420"/>
        <w:rPr>
          <w:szCs w:val="24"/>
        </w:rPr>
      </w:pPr>
      <w:r w:rsidRPr="00DA3B6D">
        <w:rPr>
          <w:szCs w:val="24"/>
        </w:rPr>
        <w:lastRenderedPageBreak/>
        <w:t>在如其他自己的单位之类的障碍物附近的场比较小，并且在一定的距离排斥</w:t>
      </w:r>
      <w:r w:rsidR="005C3DBC" w:rsidRPr="00DA3B6D">
        <w:rPr>
          <w:szCs w:val="24"/>
        </w:rPr>
        <w:t>自身单位</w:t>
      </w:r>
      <w:r w:rsidRPr="00DA3B6D">
        <w:rPr>
          <w:szCs w:val="24"/>
        </w:rPr>
        <w:t>经过障碍物附近。</w:t>
      </w:r>
    </w:p>
    <w:p w14:paraId="6F2AFDA8" w14:textId="77777777" w:rsidR="00735793" w:rsidRPr="00DA3B6D" w:rsidRDefault="00E45D2B" w:rsidP="00D84223">
      <w:pPr>
        <w:keepNext/>
      </w:pPr>
      <w:r w:rsidRPr="00DA3B6D">
        <w:rPr>
          <w:noProof/>
        </w:rPr>
        <w:drawing>
          <wp:inline distT="0" distB="0" distL="0" distR="0" wp14:anchorId="5E2CE1A7" wp14:editId="7AD9A406">
            <wp:extent cx="46863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300" cy="2171700"/>
                    </a:xfrm>
                    <a:prstGeom prst="rect">
                      <a:avLst/>
                    </a:prstGeom>
                  </pic:spPr>
                </pic:pic>
              </a:graphicData>
            </a:graphic>
          </wp:inline>
        </w:drawing>
      </w:r>
    </w:p>
    <w:p w14:paraId="7BE62E81" w14:textId="66B7CB54" w:rsidR="00E45D2B" w:rsidRPr="00DA3B6D" w:rsidRDefault="00735793" w:rsidP="00D84223">
      <w:pPr>
        <w:pStyle w:val="Caption"/>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1</w:t>
      </w:r>
      <w:r w:rsidRPr="00DA3B6D">
        <w:fldChar w:fldCharType="end"/>
      </w:r>
      <w:r w:rsidRPr="00DA3B6D">
        <w:t xml:space="preserve"> </w:t>
      </w:r>
      <w:r w:rsidRPr="00DA3B6D">
        <w:t>一定距离上障碍物产生的斥力场</w:t>
      </w:r>
    </w:p>
    <w:p w14:paraId="29E5C35B" w14:textId="0A766AA7" w:rsidR="00ED76D2" w:rsidRPr="00DA3B6D" w:rsidRDefault="005B0DFD" w:rsidP="00D84223">
      <w:pPr>
        <w:ind w:firstLine="420"/>
        <w:rPr>
          <w:szCs w:val="24"/>
        </w:rPr>
      </w:pPr>
      <w:r w:rsidRPr="00DA3B6D">
        <w:rPr>
          <w:szCs w:val="24"/>
        </w:rPr>
        <w:t>由敌方单位生成的场的引力是用一个分段的线性函数或者用一个指数函数来生成的，并且在某个非零距离上值最高。这样的原因是我们希望让</w:t>
      </w:r>
      <w:r w:rsidR="005C3DBC" w:rsidRPr="00DA3B6D">
        <w:rPr>
          <w:szCs w:val="24"/>
        </w:rPr>
        <w:t>自身单位</w:t>
      </w:r>
      <w:r w:rsidRPr="00DA3B6D">
        <w:rPr>
          <w:szCs w:val="24"/>
        </w:rPr>
        <w:t>与敌方单位保持一定的距离，一般来说保持的距离是</w:t>
      </w:r>
      <w:r w:rsidR="005C3DBC" w:rsidRPr="00DA3B6D">
        <w:rPr>
          <w:szCs w:val="24"/>
        </w:rPr>
        <w:t>自身单位</w:t>
      </w:r>
      <w:r w:rsidRPr="00DA3B6D">
        <w:rPr>
          <w:szCs w:val="24"/>
        </w:rPr>
        <w:t>的最大攻击距离。这样会让我们的部队在最大射击距离包围</w:t>
      </w:r>
      <w:r w:rsidR="00F61CF2" w:rsidRPr="00DA3B6D">
        <w:rPr>
          <w:szCs w:val="24"/>
        </w:rPr>
        <w:t>敌军，因为这是引力场最大的地方。图</w:t>
      </w:r>
      <w:r w:rsidR="00BE08EB" w:rsidRPr="00DA3B6D">
        <w:rPr>
          <w:szCs w:val="24"/>
        </w:rPr>
        <w:t>2</w:t>
      </w:r>
      <w:r w:rsidR="00F61CF2" w:rsidRPr="00DA3B6D">
        <w:rPr>
          <w:szCs w:val="24"/>
        </w:rPr>
        <w:t>展示了一个地方单位产生的分段线性场。</w:t>
      </w:r>
      <w:r w:rsidR="001E244D" w:rsidRPr="00DA3B6D">
        <w:rPr>
          <w:szCs w:val="24"/>
        </w:rPr>
        <w:t>MDR</w:t>
      </w:r>
      <w:r w:rsidR="001E244D" w:rsidRPr="00DA3B6D">
        <w:rPr>
          <w:szCs w:val="24"/>
        </w:rPr>
        <w:t>表示最大视野范围。在这个范围之外</w:t>
      </w:r>
      <w:r w:rsidR="005C3DBC" w:rsidRPr="00DA3B6D">
        <w:rPr>
          <w:szCs w:val="24"/>
        </w:rPr>
        <w:t>自身单位</w:t>
      </w:r>
      <w:r w:rsidR="001E244D" w:rsidRPr="00DA3B6D">
        <w:rPr>
          <w:szCs w:val="24"/>
        </w:rPr>
        <w:t>不会被敌方单位吸引。</w:t>
      </w:r>
    </w:p>
    <w:p w14:paraId="7480A766" w14:textId="77777777" w:rsidR="00D948A4" w:rsidRPr="00DA3B6D" w:rsidRDefault="009906EC" w:rsidP="00D84223">
      <w:pPr>
        <w:keepNext/>
      </w:pPr>
      <w:r w:rsidRPr="00DA3B6D">
        <w:rPr>
          <w:noProof/>
        </w:rPr>
        <w:drawing>
          <wp:inline distT="0" distB="0" distL="0" distR="0" wp14:anchorId="1DCD9BA5" wp14:editId="73D8BC0A">
            <wp:extent cx="4638675" cy="2124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2124075"/>
                    </a:xfrm>
                    <a:prstGeom prst="rect">
                      <a:avLst/>
                    </a:prstGeom>
                  </pic:spPr>
                </pic:pic>
              </a:graphicData>
            </a:graphic>
          </wp:inline>
        </w:drawing>
      </w:r>
    </w:p>
    <w:p w14:paraId="0017641A" w14:textId="48AB1A98" w:rsidR="009906EC" w:rsidRPr="00DA3B6D" w:rsidRDefault="00D948A4" w:rsidP="00D84223">
      <w:pPr>
        <w:pStyle w:val="Caption"/>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2</w:t>
      </w:r>
      <w:r w:rsidRPr="00DA3B6D">
        <w:fldChar w:fldCharType="end"/>
      </w:r>
      <w:r w:rsidRPr="00DA3B6D">
        <w:t xml:space="preserve"> </w:t>
      </w:r>
      <w:r w:rsidRPr="00DA3B6D">
        <w:t>在一定距离上敌方单位产生的引力场</w:t>
      </w:r>
    </w:p>
    <w:p w14:paraId="18F395BE" w14:textId="2C52D08C" w:rsidR="001E244D" w:rsidRPr="00DA3B6D" w:rsidRDefault="00BE08EB" w:rsidP="00D84223">
      <w:pPr>
        <w:ind w:firstLine="420"/>
        <w:rPr>
          <w:szCs w:val="24"/>
        </w:rPr>
      </w:pPr>
      <w:r w:rsidRPr="00DA3B6D">
        <w:rPr>
          <w:szCs w:val="24"/>
        </w:rPr>
        <w:t>图</w:t>
      </w:r>
      <w:r w:rsidRPr="00DA3B6D">
        <w:rPr>
          <w:szCs w:val="24"/>
        </w:rPr>
        <w:t>3</w:t>
      </w:r>
      <w:r w:rsidRPr="00DA3B6D">
        <w:rPr>
          <w:szCs w:val="24"/>
        </w:rPr>
        <w:t>展示了一张星际争霸的截屏，一些人族攻城坦克用多段线性势场（用蓝色的线表示）在最大攻击距离包围虫族的基地。</w:t>
      </w:r>
    </w:p>
    <w:p w14:paraId="39EAE21C" w14:textId="77777777" w:rsidR="000B2AC3" w:rsidRPr="00DA3B6D" w:rsidRDefault="007321D5" w:rsidP="00D84223">
      <w:pPr>
        <w:keepNext/>
      </w:pPr>
      <w:r w:rsidRPr="00DA3B6D">
        <w:rPr>
          <w:noProof/>
        </w:rPr>
        <w:lastRenderedPageBreak/>
        <w:drawing>
          <wp:inline distT="0" distB="0" distL="0" distR="0" wp14:anchorId="38857933" wp14:editId="73875A43">
            <wp:extent cx="4552950" cy="3000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3000375"/>
                    </a:xfrm>
                    <a:prstGeom prst="rect">
                      <a:avLst/>
                    </a:prstGeom>
                  </pic:spPr>
                </pic:pic>
              </a:graphicData>
            </a:graphic>
          </wp:inline>
        </w:drawing>
      </w:r>
    </w:p>
    <w:p w14:paraId="76C3AC6C" w14:textId="7CC36CD9" w:rsidR="00D85018" w:rsidRPr="00DA3B6D" w:rsidRDefault="000B2AC3" w:rsidP="00D84223">
      <w:pPr>
        <w:pStyle w:val="Caption"/>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3</w:t>
      </w:r>
      <w:r w:rsidRPr="00DA3B6D">
        <w:fldChar w:fldCharType="end"/>
      </w:r>
      <w:r w:rsidRPr="00DA3B6D">
        <w:t xml:space="preserve"> </w:t>
      </w:r>
      <w:r w:rsidRPr="00DA3B6D">
        <w:t>人族部队攻击虫族基地的截屏</w:t>
      </w:r>
    </w:p>
    <w:p w14:paraId="7181D998" w14:textId="6C899FC8" w:rsidR="004C696F" w:rsidRPr="00DA3B6D" w:rsidRDefault="00C1334C" w:rsidP="00D84223">
      <w:pPr>
        <w:ind w:firstLine="420"/>
        <w:rPr>
          <w:szCs w:val="24"/>
        </w:rPr>
      </w:pPr>
      <w:r w:rsidRPr="00DA3B6D">
        <w:rPr>
          <w:szCs w:val="24"/>
        </w:rPr>
        <w:t>当用势场作为</w:t>
      </w:r>
      <w:r w:rsidR="00D94129" w:rsidRPr="00DA3B6D">
        <w:rPr>
          <w:szCs w:val="24"/>
        </w:rPr>
        <w:t>寻路方式时，总场使用</w:t>
      </w:r>
      <w:r w:rsidR="00B65657" w:rsidRPr="00DA3B6D">
        <w:rPr>
          <w:szCs w:val="24"/>
        </w:rPr>
        <w:t>等式</w:t>
      </w:r>
      <w:r w:rsidR="00D94129" w:rsidRPr="00DA3B6D">
        <w:rPr>
          <w:szCs w:val="24"/>
        </w:rPr>
        <w:t>1</w:t>
      </w:r>
      <w:r w:rsidR="00D94129" w:rsidRPr="00DA3B6D">
        <w:rPr>
          <w:szCs w:val="24"/>
        </w:rPr>
        <w:t>计算，</w:t>
      </w:r>
      <w:r w:rsidR="00D94129" w:rsidRPr="00DA3B6D">
        <w:rPr>
          <w:szCs w:val="24"/>
        </w:rPr>
        <w:t>N</w:t>
      </w:r>
      <w:r w:rsidR="00D94129" w:rsidRPr="00DA3B6D">
        <w:rPr>
          <w:szCs w:val="24"/>
        </w:rPr>
        <w:t>是影响位置</w:t>
      </w:r>
      <m:oMath>
        <m:d>
          <m:dPr>
            <m:ctrlPr>
              <w:rPr>
                <w:rFonts w:ascii="Cambria Math" w:hAnsi="Cambria Math"/>
                <w:szCs w:val="24"/>
              </w:rPr>
            </m:ctrlPr>
          </m:dPr>
          <m:e>
            <m:r>
              <w:rPr>
                <w:rFonts w:ascii="Cambria Math" w:hAnsi="Cambria Math"/>
                <w:szCs w:val="24"/>
              </w:rPr>
              <m:t>x,y</m:t>
            </m:r>
          </m:e>
        </m:d>
      </m:oMath>
      <w:r w:rsidR="00D94129" w:rsidRPr="00DA3B6D">
        <w:rPr>
          <w:szCs w:val="24"/>
        </w:rPr>
        <w:t>的物体总数</w:t>
      </w:r>
      <w:r w:rsidR="008C384F" w:rsidRPr="00DA3B6D">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i</m:t>
            </m:r>
          </m:sub>
        </m:sSub>
      </m:oMath>
      <w:r w:rsidR="00EA02AE" w:rsidRPr="00DA3B6D">
        <w:rPr>
          <w:szCs w:val="24"/>
        </w:rPr>
        <w:t>是第</w:t>
      </w:r>
      <m:oMath>
        <m:r>
          <w:rPr>
            <w:rFonts w:ascii="Cambria Math" w:hAnsi="Cambria Math"/>
            <w:szCs w:val="24"/>
          </w:rPr>
          <m:t>i</m:t>
        </m:r>
      </m:oMath>
      <w:r w:rsidR="00EA02AE" w:rsidRPr="00DA3B6D">
        <w:rPr>
          <w:szCs w:val="24"/>
        </w:rPr>
        <w:t>个子场的权重</w:t>
      </w:r>
      <w:r w:rsidR="00C66AEA" w:rsidRPr="00DA3B6D">
        <w:rPr>
          <w:szCs w:val="24"/>
        </w:rPr>
        <w:t>。</w:t>
      </w:r>
      <w:r w:rsidR="005C3DBC" w:rsidRPr="00DA3B6D">
        <w:rPr>
          <w:szCs w:val="24"/>
        </w:rPr>
        <w:t>自身单位</w:t>
      </w:r>
      <w:r w:rsidR="0012061A" w:rsidRPr="00DA3B6D">
        <w:rPr>
          <w:szCs w:val="24"/>
        </w:rPr>
        <w:t>检测在它自身一定范围内的电势。</w:t>
      </w:r>
      <w:r w:rsidR="00D64F0E" w:rsidRPr="00DA3B6D">
        <w:rPr>
          <w:szCs w:val="24"/>
        </w:rPr>
        <w:t>检测的范围通常是单位可以在一帧中可以移动的距离。随后，</w:t>
      </w:r>
      <w:r w:rsidR="005C3DBC" w:rsidRPr="00DA3B6D">
        <w:rPr>
          <w:szCs w:val="24"/>
        </w:rPr>
        <w:t>自身单位</w:t>
      </w:r>
      <w:r w:rsidR="00D7681D" w:rsidRPr="00DA3B6D">
        <w:rPr>
          <w:szCs w:val="24"/>
        </w:rPr>
        <w:t>向</w:t>
      </w:r>
      <w:r w:rsidR="00D337BD" w:rsidRPr="00DA3B6D">
        <w:rPr>
          <w:szCs w:val="24"/>
        </w:rPr>
        <w:t>电势最高处移动。注意，这篇论文中更高的电势引力更大，但是在一些其他文章中，更高的电势会有更低的吸引力。</w:t>
      </w:r>
    </w:p>
    <w:p w14:paraId="171FFC62" w14:textId="3D6D8E07" w:rsidR="00A96AAE" w:rsidRPr="00DA3B6D" w:rsidRDefault="00B65657" w:rsidP="00D84223">
      <w:pPr>
        <w:rPr>
          <w:szCs w:val="24"/>
        </w:rPr>
      </w:pPr>
      <w:r w:rsidRPr="00DA3B6D">
        <w:rPr>
          <w:szCs w:val="24"/>
        </w:rPr>
        <w:t>（等式</w:t>
      </w:r>
      <w:r w:rsidR="00184693" w:rsidRPr="00DA3B6D">
        <w:rPr>
          <w:szCs w:val="24"/>
        </w:rPr>
        <w:t>1</w:t>
      </w:r>
      <w:r w:rsidR="00184693" w:rsidRPr="00DA3B6D">
        <w:rPr>
          <w:szCs w:val="24"/>
        </w:rPr>
        <w:t>）</w:t>
      </w:r>
    </w:p>
    <w:p w14:paraId="4C37A352" w14:textId="0D4A2711" w:rsidR="00503D50" w:rsidRPr="00DA3B6D" w:rsidRDefault="00A96AAE" w:rsidP="00D84223">
      <w:pPr>
        <w:rPr>
          <w:szCs w:val="24"/>
        </w:rPr>
      </w:pPr>
      <m:oMathPara>
        <m:oMath>
          <m:r>
            <w:rPr>
              <w:rFonts w:ascii="Cambria Math" w:hAnsi="Cambria Math"/>
              <w:szCs w:val="24"/>
            </w:rPr>
            <m:t>Ptotal</m:t>
          </m:r>
          <m:d>
            <m:dPr>
              <m:ctrlPr>
                <w:rPr>
                  <w:rFonts w:ascii="Cambria Math" w:hAnsi="Cambria Math"/>
                  <w:szCs w:val="24"/>
                </w:rPr>
              </m:ctrlPr>
            </m:dPr>
            <m:e>
              <m:r>
                <w:rPr>
                  <w:rFonts w:ascii="Cambria Math" w:hAnsi="Cambria Math"/>
                  <w:szCs w:val="24"/>
                </w:rPr>
                <m:t>x,y</m:t>
              </m:r>
            </m:e>
          </m:d>
          <m:r>
            <w:rPr>
              <w:rFonts w:ascii="Cambria Math" w:hAnsi="Cambria Math"/>
              <w:szCs w:val="24"/>
            </w:rPr>
            <m:t xml:space="preserve">= </m:t>
          </m:r>
          <m:nary>
            <m:naryPr>
              <m:chr m:val="∑"/>
              <m:ctrlPr>
                <w:rPr>
                  <w:rFonts w:ascii="Cambria Math" w:hAnsi="Cambria Math"/>
                  <w:szCs w:val="24"/>
                </w:rPr>
              </m:ctrlPr>
            </m:naryPr>
            <m:sub>
              <m:d>
                <m:dPr>
                  <m:begChr m:val="{"/>
                  <m:endChr m:val="}"/>
                  <m:ctrlPr>
                    <w:rPr>
                      <w:rFonts w:ascii="Cambria Math" w:hAnsi="Cambria Math"/>
                      <w:szCs w:val="24"/>
                    </w:rPr>
                  </m:ctrlPr>
                </m:dPr>
                <m:e>
                  <m:r>
                    <w:rPr>
                      <w:rFonts w:ascii="Cambria Math" w:hAnsi="Cambria Math"/>
                      <w:szCs w:val="24"/>
                    </w:rPr>
                    <m:t>i=1</m:t>
                  </m:r>
                </m:e>
              </m:d>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x,y</m:t>
                  </m:r>
                </m:e>
              </m:d>
            </m:e>
          </m:nary>
        </m:oMath>
      </m:oMathPara>
    </w:p>
    <w:p w14:paraId="507A1463" w14:textId="6E7B7DD4" w:rsidR="00A96AAE" w:rsidRPr="00DA3B6D" w:rsidRDefault="003934A1" w:rsidP="00D84223">
      <w:pPr>
        <w:ind w:firstLine="420"/>
        <w:rPr>
          <w:szCs w:val="24"/>
        </w:rPr>
      </w:pPr>
      <w:r w:rsidRPr="00DA3B6D">
        <w:rPr>
          <w:szCs w:val="24"/>
        </w:rPr>
        <w:t>这个解法的一个问题是</w:t>
      </w:r>
      <w:r w:rsidR="005C3DBC" w:rsidRPr="00DA3B6D">
        <w:rPr>
          <w:szCs w:val="24"/>
        </w:rPr>
        <w:t>自身单位</w:t>
      </w:r>
      <w:r w:rsidRPr="00DA3B6D">
        <w:rPr>
          <w:szCs w:val="24"/>
        </w:rPr>
        <w:t>有可能在一个局部最优解上卡住。</w:t>
      </w:r>
      <w:r w:rsidR="00E37528" w:rsidRPr="00DA3B6D">
        <w:rPr>
          <w:szCs w:val="24"/>
        </w:rPr>
        <w:t>这意味着电势做大的地方是</w:t>
      </w:r>
      <w:r w:rsidR="005C3DBC" w:rsidRPr="00DA3B6D">
        <w:rPr>
          <w:szCs w:val="24"/>
        </w:rPr>
        <w:t>自身单位</w:t>
      </w:r>
      <w:r w:rsidR="00E37528" w:rsidRPr="00DA3B6D">
        <w:rPr>
          <w:szCs w:val="24"/>
        </w:rPr>
        <w:t>当前的位置，但是这个位置不是最终的目的地。这个问题一个可能的解法是当</w:t>
      </w:r>
      <w:r w:rsidR="005C3DBC" w:rsidRPr="00DA3B6D">
        <w:rPr>
          <w:szCs w:val="24"/>
        </w:rPr>
        <w:t>自身单位</w:t>
      </w:r>
      <w:r w:rsidR="00E37528" w:rsidRPr="00DA3B6D">
        <w:rPr>
          <w:szCs w:val="24"/>
        </w:rPr>
        <w:t>卡主时让它在一个随机方向上移动一段距离</w:t>
      </w:r>
      <w:r w:rsidR="005B5B46" w:rsidRPr="00DA3B6D">
        <w:rPr>
          <w:szCs w:val="24"/>
        </w:rPr>
        <w:t>，但是这不能保证，因为</w:t>
      </w:r>
      <w:r w:rsidR="005C3DBC" w:rsidRPr="00DA3B6D">
        <w:rPr>
          <w:szCs w:val="24"/>
        </w:rPr>
        <w:t>自身单位</w:t>
      </w:r>
      <w:r w:rsidR="005B5B46" w:rsidRPr="00DA3B6D">
        <w:rPr>
          <w:szCs w:val="24"/>
        </w:rPr>
        <w:t>有可能移动回</w:t>
      </w:r>
      <w:r w:rsidR="00DA7010" w:rsidRPr="00DA3B6D">
        <w:rPr>
          <w:szCs w:val="24"/>
        </w:rPr>
        <w:t>原来的位置再次卡住</w:t>
      </w:r>
      <w:r w:rsidR="005B5B46" w:rsidRPr="00DA3B6D">
        <w:rPr>
          <w:szCs w:val="24"/>
        </w:rPr>
        <w:t>。</w:t>
      </w:r>
      <w:r w:rsidR="00F37C05" w:rsidRPr="00DA3B6D">
        <w:rPr>
          <w:szCs w:val="24"/>
        </w:rPr>
        <w:t>一个更鲁棒的解法是</w:t>
      </w:r>
      <w:r w:rsidR="00EE5996" w:rsidRPr="00DA3B6D">
        <w:rPr>
          <w:szCs w:val="24"/>
        </w:rPr>
        <w:t>将一个小斥力场放在</w:t>
      </w:r>
      <w:r w:rsidR="005C3DBC" w:rsidRPr="00DA3B6D">
        <w:rPr>
          <w:szCs w:val="24"/>
        </w:rPr>
        <w:t>自身单位</w:t>
      </w:r>
      <w:r w:rsidR="00EE5996" w:rsidRPr="00DA3B6D">
        <w:rPr>
          <w:szCs w:val="24"/>
        </w:rPr>
        <w:t>之前所在的位置，类似于蚂蚁使用的费洛蒙</w:t>
      </w:r>
      <w:r w:rsidR="004659A3" w:rsidRPr="00DA3B6D">
        <w:rPr>
          <w:szCs w:val="24"/>
        </w:rPr>
        <w:t>路径</w:t>
      </w:r>
      <w:r w:rsidR="00EE5996" w:rsidRPr="00DA3B6D">
        <w:rPr>
          <w:szCs w:val="24"/>
        </w:rPr>
        <w:t>。</w:t>
      </w:r>
      <w:r w:rsidR="004659A3" w:rsidRPr="00DA3B6D">
        <w:rPr>
          <w:szCs w:val="24"/>
        </w:rPr>
        <w:t>其效果是</w:t>
      </w:r>
      <w:r w:rsidR="0093120A" w:rsidRPr="00DA3B6D">
        <w:rPr>
          <w:szCs w:val="24"/>
        </w:rPr>
        <w:t>尾</w:t>
      </w:r>
      <w:r w:rsidR="004659A3" w:rsidRPr="00DA3B6D">
        <w:rPr>
          <w:szCs w:val="24"/>
        </w:rPr>
        <w:t>路径会推动</w:t>
      </w:r>
      <w:r w:rsidR="005C3DBC" w:rsidRPr="00DA3B6D">
        <w:rPr>
          <w:szCs w:val="24"/>
        </w:rPr>
        <w:t>自身单位</w:t>
      </w:r>
      <w:r w:rsidR="004659A3" w:rsidRPr="00DA3B6D">
        <w:rPr>
          <w:szCs w:val="24"/>
        </w:rPr>
        <w:t>向前，并且阻止它从来的方向回来。</w:t>
      </w:r>
      <w:r w:rsidR="004033CD" w:rsidRPr="00DA3B6D">
        <w:rPr>
          <w:szCs w:val="24"/>
        </w:rPr>
        <w:t>这个解法在</w:t>
      </w:r>
      <w:r w:rsidR="004033CD" w:rsidRPr="00DA3B6D">
        <w:rPr>
          <w:szCs w:val="24"/>
        </w:rPr>
        <w:t>ORTS</w:t>
      </w:r>
      <w:r w:rsidR="004033CD" w:rsidRPr="00DA3B6D">
        <w:rPr>
          <w:szCs w:val="24"/>
        </w:rPr>
        <w:t>中成功地使用，其中使用了</w:t>
      </w:r>
      <w:r w:rsidR="004033CD" w:rsidRPr="00DA3B6D">
        <w:rPr>
          <w:szCs w:val="24"/>
        </w:rPr>
        <w:t>20</w:t>
      </w:r>
      <w:r w:rsidR="004033CD" w:rsidRPr="00DA3B6D">
        <w:rPr>
          <w:szCs w:val="24"/>
        </w:rPr>
        <w:t>个位置的</w:t>
      </w:r>
      <w:r w:rsidR="00E74EAE" w:rsidRPr="00DA3B6D">
        <w:rPr>
          <w:szCs w:val="24"/>
        </w:rPr>
        <w:t>尾路径。</w:t>
      </w:r>
    </w:p>
    <w:p w14:paraId="7A8CD810" w14:textId="4C95AEEF" w:rsidR="00EB42E6" w:rsidRPr="00DA3B6D" w:rsidRDefault="00EB42E6" w:rsidP="00D84223">
      <w:pPr>
        <w:ind w:firstLine="420"/>
        <w:rPr>
          <w:szCs w:val="24"/>
        </w:rPr>
      </w:pPr>
      <w:r w:rsidRPr="00DA3B6D">
        <w:rPr>
          <w:szCs w:val="24"/>
        </w:rPr>
        <w:t>图</w:t>
      </w:r>
      <w:r w:rsidRPr="00DA3B6D">
        <w:rPr>
          <w:szCs w:val="24"/>
        </w:rPr>
        <w:t>4</w:t>
      </w:r>
      <w:r w:rsidRPr="00DA3B6D">
        <w:rPr>
          <w:szCs w:val="24"/>
        </w:rPr>
        <w:t>中上侧的图片展示了如果总势场宗师被计算为所有子场加权和可能发生的另一个效应。如果几个敌方单位在同一地区，像即时战略游戏中经常发生的那样，总场中电势最高的地方一般是在地方军队的中心。</w:t>
      </w:r>
      <w:r w:rsidR="00090200" w:rsidRPr="00DA3B6D">
        <w:rPr>
          <w:szCs w:val="24"/>
        </w:rPr>
        <w:t>这会</w:t>
      </w:r>
      <w:r w:rsidR="0073067A" w:rsidRPr="00DA3B6D">
        <w:rPr>
          <w:szCs w:val="24"/>
        </w:rPr>
        <w:t>让我们的</w:t>
      </w:r>
      <w:r w:rsidR="005C3DBC" w:rsidRPr="00DA3B6D">
        <w:rPr>
          <w:szCs w:val="24"/>
        </w:rPr>
        <w:t>自身单位</w:t>
      </w:r>
      <w:r w:rsidR="0073067A" w:rsidRPr="00DA3B6D">
        <w:rPr>
          <w:szCs w:val="24"/>
        </w:rPr>
        <w:t>移动到敌方</w:t>
      </w:r>
      <w:r w:rsidR="00090200" w:rsidRPr="00DA3B6D">
        <w:rPr>
          <w:szCs w:val="24"/>
        </w:rPr>
        <w:t>兵力的最强点。</w:t>
      </w:r>
    </w:p>
    <w:p w14:paraId="7834F585" w14:textId="7B441FD4" w:rsidR="00B65657" w:rsidRPr="00DA3B6D" w:rsidRDefault="00B65657" w:rsidP="00D84223">
      <w:pPr>
        <w:ind w:firstLine="420"/>
        <w:rPr>
          <w:szCs w:val="24"/>
        </w:rPr>
      </w:pPr>
      <w:r w:rsidRPr="00DA3B6D">
        <w:rPr>
          <w:szCs w:val="24"/>
        </w:rPr>
        <w:t>建议的解决办法是用等式</w:t>
      </w:r>
      <w:r w:rsidRPr="00DA3B6D">
        <w:rPr>
          <w:szCs w:val="24"/>
        </w:rPr>
        <w:t>2</w:t>
      </w:r>
      <w:r w:rsidRPr="00DA3B6D">
        <w:rPr>
          <w:szCs w:val="24"/>
        </w:rPr>
        <w:t>计算</w:t>
      </w:r>
      <w:r w:rsidR="00470752" w:rsidRPr="00DA3B6D">
        <w:rPr>
          <w:szCs w:val="24"/>
        </w:rPr>
        <w:t>总场。等式的第一部分与等式</w:t>
      </w:r>
      <w:r w:rsidR="00470752" w:rsidRPr="00DA3B6D">
        <w:rPr>
          <w:szCs w:val="24"/>
        </w:rPr>
        <w:t>1</w:t>
      </w:r>
      <w:r w:rsidR="00470752" w:rsidRPr="00DA3B6D">
        <w:rPr>
          <w:szCs w:val="24"/>
        </w:rPr>
        <w:t>相同，只是这里的</w:t>
      </w:r>
      <w:r w:rsidR="00470752" w:rsidRPr="00DA3B6D">
        <w:rPr>
          <w:szCs w:val="24"/>
        </w:rPr>
        <w:t>N</w:t>
      </w:r>
      <w:r w:rsidR="00470752" w:rsidRPr="00DA3B6D">
        <w:rPr>
          <w:szCs w:val="24"/>
        </w:rPr>
        <w:t>表示除了敌方单位和建筑以外其他的引力物体。第二部分表示所有敌方单位和建筑产生的场的最大值</w:t>
      </w:r>
      <w:r w:rsidR="00470752" w:rsidRPr="00DA3B6D">
        <w:rPr>
          <w:szCs w:val="24"/>
        </w:rPr>
        <w:t>M</w:t>
      </w:r>
      <w:r w:rsidR="00470752" w:rsidRPr="00DA3B6D">
        <w:rPr>
          <w:szCs w:val="24"/>
        </w:rPr>
        <w:t>，而不是他们的加权和。这样的算法在图</w:t>
      </w:r>
      <w:r w:rsidR="00470752" w:rsidRPr="00DA3B6D">
        <w:rPr>
          <w:szCs w:val="24"/>
        </w:rPr>
        <w:t>4</w:t>
      </w:r>
      <w:r w:rsidR="00470752" w:rsidRPr="00DA3B6D">
        <w:rPr>
          <w:szCs w:val="24"/>
        </w:rPr>
        <w:t>底部的图片进行展示。这个改变很好地提高了</w:t>
      </w:r>
      <w:r w:rsidR="00470752" w:rsidRPr="00DA3B6D">
        <w:rPr>
          <w:szCs w:val="24"/>
        </w:rPr>
        <w:t>ORTS</w:t>
      </w:r>
      <w:r w:rsidR="00470752" w:rsidRPr="00DA3B6D">
        <w:rPr>
          <w:szCs w:val="24"/>
        </w:rPr>
        <w:t>中电脑的表现。</w:t>
      </w:r>
    </w:p>
    <w:p w14:paraId="7F85F3C2" w14:textId="1B7EACD2" w:rsidR="003423B1" w:rsidRPr="00DA3B6D" w:rsidRDefault="003423B1" w:rsidP="00D84223">
      <w:pPr>
        <w:rPr>
          <w:szCs w:val="24"/>
        </w:rPr>
      </w:pPr>
      <w:r w:rsidRPr="00DA3B6D">
        <w:rPr>
          <w:szCs w:val="24"/>
        </w:rPr>
        <w:t>（等式</w:t>
      </w:r>
      <w:r w:rsidRPr="00DA3B6D">
        <w:rPr>
          <w:szCs w:val="24"/>
        </w:rPr>
        <w:t>2</w:t>
      </w:r>
      <w:r w:rsidRPr="00DA3B6D">
        <w:rPr>
          <w:szCs w:val="24"/>
        </w:rPr>
        <w:t>）</w:t>
      </w:r>
    </w:p>
    <w:p w14:paraId="65B8AA4F" w14:textId="68397A02" w:rsidR="00C35037" w:rsidRPr="00DA3B6D" w:rsidRDefault="00C35037" w:rsidP="00D84223">
      <w:pPr>
        <w:rPr>
          <w:szCs w:val="24"/>
        </w:rPr>
      </w:pPr>
      <m:oMathPara>
        <m:oMath>
          <m:r>
            <w:rPr>
              <w:rFonts w:ascii="Cambria Math" w:hAnsi="Cambria Math"/>
              <w:szCs w:val="24"/>
            </w:rPr>
            <w:lastRenderedPageBreak/>
            <m:t>Ptotal</m:t>
          </m:r>
          <m:d>
            <m:dPr>
              <m:ctrlPr>
                <w:rPr>
                  <w:rFonts w:ascii="Cambria Math" w:hAnsi="Cambria Math"/>
                  <w:szCs w:val="24"/>
                </w:rPr>
              </m:ctrlPr>
            </m:dPr>
            <m:e>
              <m:r>
                <w:rPr>
                  <w:rFonts w:ascii="Cambria Math" w:hAnsi="Cambria Math"/>
                  <w:szCs w:val="24"/>
                </w:rPr>
                <m:t>x,y</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x,y</m:t>
                  </m:r>
                </m:e>
              </m:d>
              <m:r>
                <w:rPr>
                  <w:rFonts w:ascii="Cambria Math" w:hAnsi="Cambria Math"/>
                  <w:szCs w:val="24"/>
                </w:rPr>
                <m:t>+</m:t>
              </m:r>
              <m:func>
                <m:funcPr>
                  <m:ctrlPr>
                    <w:rPr>
                      <w:rFonts w:ascii="Cambria Math" w:hAnsi="Cambria Math"/>
                      <w:i/>
                      <w:szCs w:val="24"/>
                    </w:rPr>
                  </m:ctrlPr>
                </m:funcPr>
                <m:fName>
                  <m:r>
                    <w:rPr>
                      <w:rFonts w:ascii="Cambria Math" w:hAnsi="Cambria Math"/>
                      <w:szCs w:val="24"/>
                    </w:rPr>
                    <m:t>max</m:t>
                  </m:r>
                </m:fName>
                <m:e>
                  <m:eqArr>
                    <m:eqArrPr>
                      <m:ctrlPr>
                        <w:rPr>
                          <w:rFonts w:ascii="Cambria Math" w:hAnsi="Cambria Math"/>
                          <w:i/>
                          <w:szCs w:val="24"/>
                        </w:rPr>
                      </m:ctrlPr>
                    </m:eqArrPr>
                    <m:e>
                      <m:r>
                        <w:rPr>
                          <w:rFonts w:ascii="Cambria Math" w:hAnsi="Cambria Math"/>
                          <w:szCs w:val="24"/>
                        </w:rPr>
                        <m:t>M</m:t>
                      </m:r>
                    </m:e>
                    <m:e>
                      <m:r>
                        <w:rPr>
                          <w:rFonts w:ascii="Cambria Math" w:hAnsi="Cambria Math"/>
                          <w:szCs w:val="24"/>
                        </w:rPr>
                        <m:t>j=1</m:t>
                      </m:r>
                    </m:e>
                  </m:eqArr>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r>
                    <w:rPr>
                      <w:rFonts w:ascii="Cambria Math" w:hAnsi="Cambria Math"/>
                      <w:szCs w:val="24"/>
                    </w:rPr>
                    <m:t>(x,y)]</m:t>
                  </m:r>
                </m:e>
              </m:func>
            </m:e>
          </m:nary>
        </m:oMath>
      </m:oMathPara>
    </w:p>
    <w:p w14:paraId="14DA7350" w14:textId="77777777" w:rsidR="004F2A14" w:rsidRPr="00DA3B6D" w:rsidRDefault="00B07B35" w:rsidP="00D84223">
      <w:pPr>
        <w:keepNext/>
      </w:pPr>
      <w:r w:rsidRPr="00DA3B6D">
        <w:rPr>
          <w:noProof/>
        </w:rPr>
        <w:drawing>
          <wp:inline distT="0" distB="0" distL="0" distR="0" wp14:anchorId="052E10AE" wp14:editId="53429F9A">
            <wp:extent cx="4829175" cy="6896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6896100"/>
                    </a:xfrm>
                    <a:prstGeom prst="rect">
                      <a:avLst/>
                    </a:prstGeom>
                  </pic:spPr>
                </pic:pic>
              </a:graphicData>
            </a:graphic>
          </wp:inline>
        </w:drawing>
      </w:r>
    </w:p>
    <w:p w14:paraId="0A5C02A1" w14:textId="22DCFA72" w:rsidR="00D61621" w:rsidRPr="00DA3B6D" w:rsidRDefault="004F2A14" w:rsidP="00D84223">
      <w:pPr>
        <w:pStyle w:val="Caption"/>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4</w:t>
      </w:r>
      <w:r w:rsidRPr="00DA3B6D">
        <w:fldChar w:fldCharType="end"/>
      </w:r>
      <w:r w:rsidRPr="00DA3B6D">
        <w:t xml:space="preserve"> </w:t>
      </w:r>
      <w:r w:rsidRPr="00DA3B6D">
        <w:t>当使用敌方总势场时的总势场图</w:t>
      </w:r>
      <w:r w:rsidRPr="00DA3B6D">
        <w:t>(</w:t>
      </w:r>
      <w:r w:rsidRPr="00DA3B6D">
        <w:t>上图</w:t>
      </w:r>
      <w:r w:rsidRPr="00DA3B6D">
        <w:t>)</w:t>
      </w:r>
      <w:r w:rsidRPr="00DA3B6D">
        <w:t>使用敌方最大势场时的总势场图</w:t>
      </w:r>
      <w:r w:rsidRPr="00DA3B6D">
        <w:t>(</w:t>
      </w:r>
      <w:r w:rsidRPr="00DA3B6D">
        <w:t>下图</w:t>
      </w:r>
      <w:r w:rsidRPr="00DA3B6D">
        <w:t>)</w:t>
      </w:r>
      <w:r w:rsidRPr="00DA3B6D">
        <w:t>量的敌方比按得敌方势更高</w:t>
      </w:r>
    </w:p>
    <w:p w14:paraId="06F3B7BF" w14:textId="18C2F5CA" w:rsidR="00294D43" w:rsidRPr="00DA3B6D" w:rsidRDefault="00C67213" w:rsidP="00D84223">
      <w:pPr>
        <w:ind w:firstLine="420"/>
        <w:rPr>
          <w:szCs w:val="24"/>
        </w:rPr>
      </w:pPr>
      <w:r w:rsidRPr="00DA3B6D">
        <w:rPr>
          <w:szCs w:val="24"/>
        </w:rPr>
        <w:t>另一种建议的改进是不仅让产生的场受</w:t>
      </w:r>
      <w:r w:rsidR="005C3DBC" w:rsidRPr="00DA3B6D">
        <w:rPr>
          <w:szCs w:val="24"/>
        </w:rPr>
        <w:t>自身单位</w:t>
      </w:r>
      <w:r w:rsidRPr="00DA3B6D">
        <w:rPr>
          <w:szCs w:val="24"/>
        </w:rPr>
        <w:t>和引力单位影响，而且让</w:t>
      </w:r>
      <w:r w:rsidR="005C3DBC" w:rsidRPr="00DA3B6D">
        <w:rPr>
          <w:szCs w:val="24"/>
        </w:rPr>
        <w:t>自身单位</w:t>
      </w:r>
      <w:r w:rsidRPr="00DA3B6D">
        <w:rPr>
          <w:szCs w:val="24"/>
        </w:rPr>
        <w:t>的内部状态也影响。</w:t>
      </w:r>
      <w:r w:rsidR="00C93ABD" w:rsidRPr="00DA3B6D">
        <w:rPr>
          <w:szCs w:val="24"/>
        </w:rPr>
        <w:t>在图</w:t>
      </w:r>
      <w:r w:rsidR="00C93ABD" w:rsidRPr="00DA3B6D">
        <w:rPr>
          <w:szCs w:val="24"/>
        </w:rPr>
        <w:t>5</w:t>
      </w:r>
      <w:r w:rsidR="00C93ABD" w:rsidRPr="00DA3B6D">
        <w:rPr>
          <w:szCs w:val="24"/>
        </w:rPr>
        <w:t>的上图中</w:t>
      </w:r>
      <w:r w:rsidR="005C3DBC" w:rsidRPr="00DA3B6D">
        <w:rPr>
          <w:szCs w:val="24"/>
        </w:rPr>
        <w:t>自身单位</w:t>
      </w:r>
      <w:r w:rsidR="00C93ABD" w:rsidRPr="00DA3B6D">
        <w:rPr>
          <w:szCs w:val="24"/>
        </w:rPr>
        <w:t>处于攻击状态，</w:t>
      </w:r>
      <w:r w:rsidR="00B94E06" w:rsidRPr="00DA3B6D">
        <w:rPr>
          <w:szCs w:val="24"/>
        </w:rPr>
        <w:t>敌方单位产生的场在</w:t>
      </w:r>
      <w:r w:rsidR="005C3DBC" w:rsidRPr="00DA3B6D">
        <w:rPr>
          <w:szCs w:val="24"/>
        </w:rPr>
        <w:t>自身单位</w:t>
      </w:r>
      <w:r w:rsidR="00B94E06" w:rsidRPr="00DA3B6D">
        <w:rPr>
          <w:szCs w:val="24"/>
        </w:rPr>
        <w:t>的最大攻击距离有着最大的电势。在图</w:t>
      </w:r>
      <w:r w:rsidR="00B94E06" w:rsidRPr="00DA3B6D">
        <w:rPr>
          <w:szCs w:val="24"/>
        </w:rPr>
        <w:t>5</w:t>
      </w:r>
      <w:r w:rsidR="00B94E06" w:rsidRPr="00DA3B6D">
        <w:rPr>
          <w:szCs w:val="24"/>
        </w:rPr>
        <w:t>的下图中</w:t>
      </w:r>
      <w:r w:rsidR="005C3DBC" w:rsidRPr="00DA3B6D">
        <w:rPr>
          <w:szCs w:val="24"/>
        </w:rPr>
        <w:t>自身单位</w:t>
      </w:r>
      <w:r w:rsidR="00B94E06" w:rsidRPr="00DA3B6D">
        <w:rPr>
          <w:szCs w:val="24"/>
        </w:rPr>
        <w:t>在撤退状态中，电势最高的地方是在地方单位的最大攻击距离之外的地方。</w:t>
      </w:r>
    </w:p>
    <w:p w14:paraId="0E5BD7D7" w14:textId="77777777" w:rsidR="0041033E" w:rsidRPr="00DA3B6D" w:rsidRDefault="000915BA" w:rsidP="00D84223">
      <w:pPr>
        <w:keepNext/>
      </w:pPr>
      <w:r w:rsidRPr="00DA3B6D">
        <w:rPr>
          <w:noProof/>
        </w:rPr>
        <w:lastRenderedPageBreak/>
        <w:drawing>
          <wp:inline distT="0" distB="0" distL="0" distR="0" wp14:anchorId="3A41E8AA" wp14:editId="0D878AF7">
            <wp:extent cx="4905375" cy="7067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7067550"/>
                    </a:xfrm>
                    <a:prstGeom prst="rect">
                      <a:avLst/>
                    </a:prstGeom>
                  </pic:spPr>
                </pic:pic>
              </a:graphicData>
            </a:graphic>
          </wp:inline>
        </w:drawing>
      </w:r>
    </w:p>
    <w:p w14:paraId="4E59A9B4" w14:textId="26B1412C" w:rsidR="000915BA" w:rsidRPr="00DA3B6D" w:rsidRDefault="0041033E" w:rsidP="00D84223">
      <w:pPr>
        <w:pStyle w:val="Caption"/>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5</w:t>
      </w:r>
      <w:r w:rsidRPr="00DA3B6D">
        <w:fldChar w:fldCharType="end"/>
      </w:r>
      <w:r w:rsidRPr="00DA3B6D">
        <w:t xml:space="preserve"> </w:t>
      </w:r>
      <w:r w:rsidRPr="00DA3B6D">
        <w:t>代理单位在攻击状态的总势场</w:t>
      </w:r>
      <w:r w:rsidRPr="00DA3B6D">
        <w:t>(</w:t>
      </w:r>
      <w:r w:rsidRPr="00DA3B6D">
        <w:t>上图</w:t>
      </w:r>
      <w:r w:rsidRPr="00DA3B6D">
        <w:t>)</w:t>
      </w:r>
      <w:r w:rsidRPr="00DA3B6D">
        <w:t>在撤退状态的总势场</w:t>
      </w:r>
      <w:r w:rsidRPr="00DA3B6D">
        <w:t>(</w:t>
      </w:r>
      <w:r w:rsidRPr="00DA3B6D">
        <w:t>下图</w:t>
      </w:r>
      <w:r w:rsidRPr="00DA3B6D">
        <w:t>)</w:t>
      </w:r>
      <w:r w:rsidRPr="00DA3B6D">
        <w:t>红色区域表示排斥</w:t>
      </w:r>
    </w:p>
    <w:p w14:paraId="5236D310" w14:textId="24927878" w:rsidR="00B94E06" w:rsidRPr="00DA3B6D" w:rsidRDefault="00C54A87" w:rsidP="00D84223">
      <w:pPr>
        <w:pStyle w:val="ListParagraph"/>
        <w:numPr>
          <w:ilvl w:val="0"/>
          <w:numId w:val="7"/>
        </w:numPr>
        <w:rPr>
          <w:szCs w:val="24"/>
        </w:rPr>
      </w:pPr>
      <w:r w:rsidRPr="00DA3B6D">
        <w:rPr>
          <w:szCs w:val="24"/>
        </w:rPr>
        <w:t>星际争霸中的势场</w:t>
      </w:r>
    </w:p>
    <w:p w14:paraId="22244BF1" w14:textId="21ECED93" w:rsidR="00C54A87" w:rsidRPr="00DA3B6D" w:rsidRDefault="009E17DE" w:rsidP="00D84223">
      <w:pPr>
        <w:ind w:firstLine="360"/>
        <w:rPr>
          <w:szCs w:val="24"/>
        </w:rPr>
      </w:pPr>
      <w:r w:rsidRPr="00DA3B6D">
        <w:rPr>
          <w:szCs w:val="24"/>
        </w:rPr>
        <w:t>我们已经实现了一个</w:t>
      </w:r>
      <w:r w:rsidR="00E812F4" w:rsidRPr="00DA3B6D">
        <w:rPr>
          <w:szCs w:val="24"/>
        </w:rPr>
        <w:t>著名即时战略游戏星际争霸：母巢之战的电脑</w:t>
      </w:r>
      <w:r w:rsidR="00E812F4" w:rsidRPr="00DA3B6D">
        <w:rPr>
          <w:szCs w:val="24"/>
        </w:rPr>
        <w:t>AI</w:t>
      </w:r>
      <w:r w:rsidR="00E812F4" w:rsidRPr="00DA3B6D">
        <w:rPr>
          <w:szCs w:val="24"/>
        </w:rPr>
        <w:t>，它使用</w:t>
      </w:r>
      <w:r w:rsidR="00E812F4" w:rsidRPr="00DA3B6D">
        <w:rPr>
          <w:szCs w:val="24"/>
        </w:rPr>
        <w:t>BWAPI</w:t>
      </w:r>
      <w:r w:rsidR="00E812F4" w:rsidRPr="00DA3B6D">
        <w:rPr>
          <w:szCs w:val="24"/>
        </w:rPr>
        <w:t>框架与星际争霸引擎进行交流。它使用多种寻路方法：</w:t>
      </w:r>
      <w:r w:rsidR="00E812F4" w:rsidRPr="00DA3B6D">
        <w:rPr>
          <w:szCs w:val="24"/>
        </w:rPr>
        <w:t>A*</w:t>
      </w:r>
      <w:r w:rsidR="00E812F4" w:rsidRPr="00DA3B6D">
        <w:rPr>
          <w:szCs w:val="24"/>
        </w:rPr>
        <w:t>（星际争霸内置的寻路方法），势场或者是两者结合。这个电脑</w:t>
      </w:r>
      <w:r w:rsidR="00E812F4" w:rsidRPr="00DA3B6D">
        <w:rPr>
          <w:szCs w:val="24"/>
        </w:rPr>
        <w:t>AI</w:t>
      </w:r>
      <w:r w:rsidR="00E812F4" w:rsidRPr="00DA3B6D">
        <w:rPr>
          <w:szCs w:val="24"/>
        </w:rPr>
        <w:t>已经开源并且可以下载。</w:t>
      </w:r>
    </w:p>
    <w:p w14:paraId="1962F4C6" w14:textId="0305BB22" w:rsidR="00E812F4" w:rsidRPr="00DA3B6D" w:rsidRDefault="00AD3373" w:rsidP="00D84223">
      <w:pPr>
        <w:ind w:firstLine="360"/>
        <w:rPr>
          <w:szCs w:val="24"/>
        </w:rPr>
      </w:pPr>
      <w:r w:rsidRPr="00DA3B6D">
        <w:rPr>
          <w:szCs w:val="24"/>
        </w:rPr>
        <w:t>在之前的工作中，基于势场的寻路系统是实现在</w:t>
      </w:r>
      <w:r w:rsidRPr="00DA3B6D">
        <w:rPr>
          <w:szCs w:val="24"/>
        </w:rPr>
        <w:t>ORTS</w:t>
      </w:r>
      <w:r w:rsidRPr="00DA3B6D">
        <w:rPr>
          <w:szCs w:val="24"/>
        </w:rPr>
        <w:t>引擎上的，并且在</w:t>
      </w:r>
      <w:proofErr w:type="spellStart"/>
      <w:r w:rsidRPr="00DA3B6D">
        <w:rPr>
          <w:szCs w:val="24"/>
        </w:rPr>
        <w:t>Tankbattle</w:t>
      </w:r>
      <w:proofErr w:type="spellEnd"/>
      <w:r w:rsidRPr="00DA3B6D">
        <w:rPr>
          <w:szCs w:val="24"/>
        </w:rPr>
        <w:t>这个场景中测试过。在这个场景中，只有一种单位（坦克）和一种建筑（指挥中心）。</w:t>
      </w:r>
      <w:r w:rsidR="00EF6DFD" w:rsidRPr="00DA3B6D">
        <w:rPr>
          <w:szCs w:val="24"/>
        </w:rPr>
        <w:t>星际争霸是一个有着非常多不同属性的单位和建筑的复杂的游</w:t>
      </w:r>
      <w:r w:rsidR="00EF6DFD" w:rsidRPr="00DA3B6D">
        <w:rPr>
          <w:szCs w:val="24"/>
        </w:rPr>
        <w:lastRenderedPageBreak/>
        <w:t>戏。比如星际争霸中有地面单位和空中单位。有些单位只能攻击空中目标，有些只能攻击地面目标。也有单位即可以攻击空中目标也可以攻击地面目标，但是可能有不同的最大射击距离。</w:t>
      </w:r>
      <w:r w:rsidR="00814B81" w:rsidRPr="00DA3B6D">
        <w:rPr>
          <w:szCs w:val="24"/>
        </w:rPr>
        <w:t>星际争霸中也有不能直接攻击敌人的单位，比如神族的告诫圣堂武士或者人族的科技球。</w:t>
      </w:r>
      <w:r w:rsidR="00663A1B" w:rsidRPr="00DA3B6D">
        <w:rPr>
          <w:szCs w:val="24"/>
        </w:rPr>
        <w:t>这些单位有一些辅助的功能（科技球可以反隐）或者用消耗能量的特殊技能进行攻击（高阶圣堂武士的灵能风暴）。</w:t>
      </w:r>
    </w:p>
    <w:p w14:paraId="2D09DC10" w14:textId="102D418A" w:rsidR="00663A1B" w:rsidRPr="00DA3B6D" w:rsidRDefault="0002227F" w:rsidP="00D84223">
      <w:pPr>
        <w:ind w:firstLine="360"/>
        <w:rPr>
          <w:szCs w:val="24"/>
        </w:rPr>
      </w:pPr>
      <w:r w:rsidRPr="00DA3B6D">
        <w:rPr>
          <w:szCs w:val="24"/>
        </w:rPr>
        <w:t>障碍物产生的势场</w:t>
      </w:r>
      <w:r w:rsidR="00EF3FBC" w:rsidRPr="00DA3B6D">
        <w:rPr>
          <w:szCs w:val="24"/>
        </w:rPr>
        <w:t>遵循简介中的产生法则。</w:t>
      </w:r>
      <w:r w:rsidR="007651B1" w:rsidRPr="00DA3B6D">
        <w:rPr>
          <w:szCs w:val="24"/>
        </w:rPr>
        <w:t>每个障碍物产生一个小的斥力场，</w:t>
      </w:r>
      <w:r w:rsidR="00E0180F" w:rsidRPr="00DA3B6D">
        <w:rPr>
          <w:szCs w:val="24"/>
        </w:rPr>
        <w:t>其大小为</w:t>
      </w:r>
      <w:r w:rsidR="005C3DBC" w:rsidRPr="00DA3B6D">
        <w:rPr>
          <w:szCs w:val="24"/>
        </w:rPr>
        <w:t>自身单位</w:t>
      </w:r>
      <w:r w:rsidR="00E0180F" w:rsidRPr="00DA3B6D">
        <w:rPr>
          <w:szCs w:val="24"/>
        </w:rPr>
        <w:t>加上障碍物的搬家加上相互通过的最小距离，这在我们的视线中是人族陆战队员大小的一半。</w:t>
      </w:r>
      <w:r w:rsidR="003F52E9" w:rsidRPr="00DA3B6D">
        <w:rPr>
          <w:szCs w:val="24"/>
        </w:rPr>
        <w:t>唯一例外的是隐形单位神族的黑暗圣堂武士和虫族的潜伏者。除非对手有一个反隐单位在附近，否则潜伏者和黑暗圣堂武士不会被敌人看到。他们仍然可以被一些范围性伤害单位攻击到，比如人族的攻城坦克。</w:t>
      </w:r>
      <w:r w:rsidR="007A7545" w:rsidRPr="00DA3B6D">
        <w:rPr>
          <w:szCs w:val="24"/>
        </w:rPr>
        <w:t>为了避免受到不必要的伤害，黑暗圣堂武士和潜伏者</w:t>
      </w:r>
      <w:r w:rsidR="00412708" w:rsidRPr="00DA3B6D">
        <w:rPr>
          <w:szCs w:val="24"/>
        </w:rPr>
        <w:t>需要在他们自己和其他单位之前保持工程坦克最小伤害溅射范围半径的距离。</w:t>
      </w:r>
    </w:p>
    <w:p w14:paraId="09407F63" w14:textId="36B91C28" w:rsidR="00412708" w:rsidRPr="00DA3B6D" w:rsidRDefault="00571CD9" w:rsidP="00D84223">
      <w:pPr>
        <w:rPr>
          <w:szCs w:val="24"/>
        </w:rPr>
      </w:pPr>
      <w:r w:rsidRPr="00DA3B6D">
        <w:rPr>
          <w:szCs w:val="24"/>
        </w:rPr>
        <w:t>敌方单位产生的势场由以下单位属性影响：</w:t>
      </w:r>
    </w:p>
    <w:p w14:paraId="7679F888" w14:textId="0654D6AB" w:rsidR="00726F90" w:rsidRPr="00DA3B6D" w:rsidRDefault="005C3DBC" w:rsidP="00D84223">
      <w:pPr>
        <w:pStyle w:val="ListParagraph"/>
        <w:numPr>
          <w:ilvl w:val="0"/>
          <w:numId w:val="8"/>
        </w:numPr>
        <w:rPr>
          <w:szCs w:val="24"/>
        </w:rPr>
      </w:pPr>
      <w:r w:rsidRPr="00DA3B6D">
        <w:rPr>
          <w:szCs w:val="24"/>
        </w:rPr>
        <w:t>自身单位是否能攻击对手</w:t>
      </w:r>
    </w:p>
    <w:p w14:paraId="34F1760D" w14:textId="1026DFEF" w:rsidR="005C3DBC" w:rsidRPr="00DA3B6D" w:rsidRDefault="005C3DBC" w:rsidP="00D84223">
      <w:pPr>
        <w:pStyle w:val="ListParagraph"/>
        <w:numPr>
          <w:ilvl w:val="0"/>
          <w:numId w:val="8"/>
        </w:numPr>
        <w:rPr>
          <w:szCs w:val="24"/>
        </w:rPr>
      </w:pPr>
      <w:r w:rsidRPr="00DA3B6D">
        <w:rPr>
          <w:szCs w:val="24"/>
        </w:rPr>
        <w:t>对手是否能攻击自身单位</w:t>
      </w:r>
    </w:p>
    <w:p w14:paraId="3E698115" w14:textId="55776DFB" w:rsidR="005C3DBC" w:rsidRPr="00DA3B6D" w:rsidRDefault="00410A1C" w:rsidP="00D84223">
      <w:pPr>
        <w:pStyle w:val="ListParagraph"/>
        <w:numPr>
          <w:ilvl w:val="0"/>
          <w:numId w:val="8"/>
        </w:numPr>
        <w:rPr>
          <w:szCs w:val="24"/>
        </w:rPr>
      </w:pPr>
      <w:r w:rsidRPr="00DA3B6D">
        <w:rPr>
          <w:szCs w:val="24"/>
        </w:rPr>
        <w:t>自身单位在进攻或者是防守的状态</w:t>
      </w:r>
    </w:p>
    <w:p w14:paraId="6EF57AAE" w14:textId="0973E969" w:rsidR="00810B06" w:rsidRPr="00DA3B6D" w:rsidRDefault="00810B06" w:rsidP="00D84223">
      <w:pPr>
        <w:pStyle w:val="ListParagraph"/>
        <w:numPr>
          <w:ilvl w:val="0"/>
          <w:numId w:val="8"/>
        </w:numPr>
        <w:rPr>
          <w:szCs w:val="24"/>
        </w:rPr>
      </w:pPr>
      <w:r w:rsidRPr="00DA3B6D">
        <w:rPr>
          <w:szCs w:val="24"/>
        </w:rPr>
        <w:t>自身武器的射程是否能攻击到敌方</w:t>
      </w:r>
    </w:p>
    <w:p w14:paraId="3ECE07CF" w14:textId="0830DDDF" w:rsidR="00810B06" w:rsidRPr="00DA3B6D" w:rsidRDefault="00810B06" w:rsidP="00D84223">
      <w:pPr>
        <w:pStyle w:val="ListParagraph"/>
        <w:numPr>
          <w:ilvl w:val="0"/>
          <w:numId w:val="8"/>
        </w:numPr>
        <w:rPr>
          <w:szCs w:val="24"/>
        </w:rPr>
      </w:pPr>
      <w:r w:rsidRPr="00DA3B6D">
        <w:rPr>
          <w:szCs w:val="24"/>
        </w:rPr>
        <w:t>敌方武器的射程是否能攻击到自身单位</w:t>
      </w:r>
    </w:p>
    <w:p w14:paraId="55BC5EB8" w14:textId="59BC627C" w:rsidR="00810B06" w:rsidRPr="00DA3B6D" w:rsidRDefault="00810B06" w:rsidP="00D84223">
      <w:pPr>
        <w:pStyle w:val="ListParagraph"/>
        <w:numPr>
          <w:ilvl w:val="0"/>
          <w:numId w:val="8"/>
        </w:numPr>
        <w:rPr>
          <w:szCs w:val="24"/>
        </w:rPr>
      </w:pPr>
      <w:r w:rsidRPr="00DA3B6D">
        <w:rPr>
          <w:szCs w:val="24"/>
        </w:rPr>
        <w:t>自身单位的视野半径，即自身单位是否能看到敌方单位</w:t>
      </w:r>
    </w:p>
    <w:p w14:paraId="2B1B1BB2" w14:textId="56EAB648" w:rsidR="00810B06" w:rsidRPr="00DA3B6D" w:rsidRDefault="0037129D" w:rsidP="00D84223">
      <w:pPr>
        <w:ind w:firstLine="360"/>
        <w:rPr>
          <w:szCs w:val="24"/>
        </w:rPr>
      </w:pPr>
      <w:r w:rsidRPr="00DA3B6D">
        <w:rPr>
          <w:szCs w:val="24"/>
        </w:rPr>
        <w:t>根据这些属性值的不同，敌方单位将产生不同的场。这些场可以是吸引或者排斥的，有不同的大小，在距离敌方单位不同的距离处有最高的势场。表</w:t>
      </w:r>
      <w:r w:rsidRPr="00DA3B6D">
        <w:rPr>
          <w:szCs w:val="24"/>
        </w:rPr>
        <w:t>I</w:t>
      </w:r>
      <w:r w:rsidR="009C0A34" w:rsidRPr="00DA3B6D">
        <w:rPr>
          <w:szCs w:val="24"/>
        </w:rPr>
        <w:t>展示了</w:t>
      </w:r>
      <w:r w:rsidR="00414130" w:rsidRPr="00DA3B6D">
        <w:rPr>
          <w:szCs w:val="24"/>
        </w:rPr>
        <w:t>单位属性和产生的场的不同关联。注意，当自身单位不能攻击到敌方单位或者敌方单位不能攻击到自身单位时是一种特殊情况。如果自身单位能够用特殊技能攻击，会产生一个场，否则不会生成场。</w:t>
      </w:r>
      <w:r w:rsidR="000445D3" w:rsidRPr="00DA3B6D">
        <w:rPr>
          <w:szCs w:val="24"/>
        </w:rPr>
        <w:t>在我的实现中</w:t>
      </w:r>
      <w:r w:rsidR="00D62B49" w:rsidRPr="00DA3B6D">
        <w:rPr>
          <w:szCs w:val="24"/>
        </w:rPr>
        <w:t>在一个场中最高的势设为浮点数</w:t>
      </w:r>
      <w:r w:rsidR="00D62B49" w:rsidRPr="00DA3B6D">
        <w:rPr>
          <w:szCs w:val="24"/>
        </w:rPr>
        <w:t>200</w:t>
      </w:r>
      <w:r w:rsidR="00D62B49" w:rsidRPr="00DA3B6D">
        <w:rPr>
          <w:szCs w:val="24"/>
        </w:rPr>
        <w:t>。</w:t>
      </w:r>
      <w:r w:rsidR="00105598" w:rsidRPr="00DA3B6D">
        <w:rPr>
          <w:szCs w:val="24"/>
        </w:rPr>
        <w:t>在实际应用中，这个值可以是任何值，不过它应该足够高，来产生一个覆盖整个游戏世界逐渐减弱的场，并且在两个可调整的位置之间有着逐渐升高的势场值（即，它取决于游戏世界的大小，和实现中用整数，浮点数，双精度浮点</w:t>
      </w:r>
      <w:r w:rsidR="00955D08" w:rsidRPr="00DA3B6D">
        <w:rPr>
          <w:szCs w:val="24"/>
        </w:rPr>
        <w:t>数</w:t>
      </w:r>
      <w:r w:rsidR="00105598" w:rsidRPr="00DA3B6D">
        <w:rPr>
          <w:szCs w:val="24"/>
        </w:rPr>
        <w:t>值来代表这个值）。</w:t>
      </w:r>
    </w:p>
    <w:p w14:paraId="5A91AF52" w14:textId="77777777" w:rsidR="00152670" w:rsidRPr="00DA3B6D" w:rsidRDefault="006F6544" w:rsidP="00D84223">
      <w:pPr>
        <w:keepNext/>
      </w:pPr>
      <w:r w:rsidRPr="00DA3B6D">
        <w:rPr>
          <w:noProof/>
        </w:rPr>
        <w:drawing>
          <wp:inline distT="0" distB="0" distL="0" distR="0" wp14:anchorId="50AB827A" wp14:editId="4D2CF747">
            <wp:extent cx="5274310" cy="1780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0540"/>
                    </a:xfrm>
                    <a:prstGeom prst="rect">
                      <a:avLst/>
                    </a:prstGeom>
                  </pic:spPr>
                </pic:pic>
              </a:graphicData>
            </a:graphic>
          </wp:inline>
        </w:drawing>
      </w:r>
    </w:p>
    <w:p w14:paraId="21FFC577" w14:textId="79F76A30" w:rsidR="00152670" w:rsidRPr="00DA3B6D" w:rsidRDefault="00152670" w:rsidP="00D84223">
      <w:pPr>
        <w:pStyle w:val="Caption"/>
      </w:pPr>
      <w:r w:rsidRPr="00DA3B6D">
        <w:t>表</w:t>
      </w:r>
      <w:r w:rsidRPr="00DA3B6D">
        <w:t xml:space="preserve"> </w:t>
      </w:r>
      <w:r w:rsidRPr="00DA3B6D">
        <w:fldChar w:fldCharType="begin"/>
      </w:r>
      <w:r w:rsidRPr="00DA3B6D">
        <w:instrText xml:space="preserve"> SEQ </w:instrText>
      </w:r>
      <w:r w:rsidRPr="00DA3B6D">
        <w:instrText>表</w:instrText>
      </w:r>
      <w:r w:rsidRPr="00DA3B6D">
        <w:instrText xml:space="preserve"> \* ARABIC </w:instrText>
      </w:r>
      <w:r w:rsidRPr="00DA3B6D">
        <w:fldChar w:fldCharType="separate"/>
      </w:r>
      <w:r w:rsidR="008C5EFE">
        <w:rPr>
          <w:noProof/>
        </w:rPr>
        <w:t>1</w:t>
      </w:r>
      <w:r w:rsidRPr="00DA3B6D">
        <w:fldChar w:fldCharType="end"/>
      </w:r>
      <w:r w:rsidRPr="00DA3B6D">
        <w:t xml:space="preserve"> </w:t>
      </w:r>
      <w:r w:rsidRPr="00DA3B6D">
        <w:t>敌方单位生成的不同种类的场</w:t>
      </w:r>
    </w:p>
    <w:p w14:paraId="4F1DBD0C" w14:textId="23D26C4E" w:rsidR="006D06BC" w:rsidRPr="00DA3B6D" w:rsidRDefault="00CE1F58" w:rsidP="00D84223">
      <w:pPr>
        <w:ind w:firstLine="420"/>
        <w:rPr>
          <w:szCs w:val="24"/>
        </w:rPr>
      </w:pPr>
      <w:r w:rsidRPr="00DA3B6D">
        <w:rPr>
          <w:szCs w:val="24"/>
        </w:rPr>
        <w:t>就像之前在势场寻路系统上的研究一样，用</w:t>
      </w:r>
      <w:r w:rsidR="00DA2C11" w:rsidRPr="00DA3B6D">
        <w:rPr>
          <w:szCs w:val="24"/>
        </w:rPr>
        <w:t>激发费洛蒙路径的方式避免在局部最优解中卡主。</w:t>
      </w:r>
      <w:r w:rsidR="00FF4CE5" w:rsidRPr="00DA3B6D">
        <w:rPr>
          <w:szCs w:val="24"/>
        </w:rPr>
        <w:t>总势场用等式</w:t>
      </w:r>
      <w:r w:rsidR="00FF4CE5" w:rsidRPr="00DA3B6D">
        <w:rPr>
          <w:szCs w:val="24"/>
        </w:rPr>
        <w:t>2</w:t>
      </w:r>
      <w:r w:rsidR="00FF4CE5" w:rsidRPr="00DA3B6D">
        <w:rPr>
          <w:szCs w:val="24"/>
        </w:rPr>
        <w:t>进行计算避免在敌军中心出现引力场最强的情况。</w:t>
      </w:r>
    </w:p>
    <w:p w14:paraId="1CEA2D1D" w14:textId="364A4746" w:rsidR="00FF4CE5" w:rsidRPr="00DA3B6D" w:rsidRDefault="00C86388" w:rsidP="00D84223">
      <w:pPr>
        <w:rPr>
          <w:szCs w:val="24"/>
        </w:rPr>
      </w:pPr>
      <w:r w:rsidRPr="00DA3B6D">
        <w:rPr>
          <w:szCs w:val="24"/>
        </w:rPr>
        <w:t>在之前的研究中使用</w:t>
      </w:r>
      <w:r w:rsidRPr="00DA3B6D">
        <w:rPr>
          <w:szCs w:val="24"/>
        </w:rPr>
        <w:t>ORTS</w:t>
      </w:r>
      <w:r w:rsidRPr="00DA3B6D">
        <w:rPr>
          <w:szCs w:val="24"/>
        </w:rPr>
        <w:t>引擎根据一个随机数种子随机生成地形。</w:t>
      </w:r>
      <w:r w:rsidR="003860CA" w:rsidRPr="00DA3B6D">
        <w:rPr>
          <w:szCs w:val="24"/>
        </w:rPr>
        <w:t>最终生成的地形一般都有很大的空旷地形和一些很窄的通路</w:t>
      </w:r>
      <w:r w:rsidR="00E67592" w:rsidRPr="00DA3B6D">
        <w:rPr>
          <w:szCs w:val="24"/>
        </w:rPr>
        <w:t>，一般可以不用绕太多的路就可以避开。</w:t>
      </w:r>
      <w:r w:rsidR="00663BFF" w:rsidRPr="00DA3B6D">
        <w:rPr>
          <w:szCs w:val="24"/>
        </w:rPr>
        <w:t>这对基于势场的寻路系统非常理想，因为只有很少的区域会造成局部最</w:t>
      </w:r>
      <w:r w:rsidR="00663BFF" w:rsidRPr="00DA3B6D">
        <w:rPr>
          <w:szCs w:val="24"/>
        </w:rPr>
        <w:lastRenderedPageBreak/>
        <w:t>优解问题，并且其中的一部分可以通过填充窄路和地形凹陷的方法避免。</w:t>
      </w:r>
    </w:p>
    <w:p w14:paraId="5A9D1F45" w14:textId="10D2B01C" w:rsidR="00C878CA" w:rsidRPr="00DA3B6D" w:rsidRDefault="00400E98" w:rsidP="00D84223">
      <w:pPr>
        <w:ind w:firstLine="420"/>
        <w:rPr>
          <w:szCs w:val="24"/>
        </w:rPr>
      </w:pPr>
      <w:r w:rsidRPr="00DA3B6D">
        <w:rPr>
          <w:szCs w:val="24"/>
        </w:rPr>
        <w:t>在一张典型的星际争霸地图中，地形会更加复杂。一般只有一条狭小的路通向基地，而防守住这条路就是取得胜利的关键。空军单位没有任何限制，可以移动到地图的任何位置。大量使用的阻塞点和小路会让基于势场的寻路系统产生很多局部最优解。</w:t>
      </w:r>
    </w:p>
    <w:p w14:paraId="7DBAEA40" w14:textId="6603831E" w:rsidR="00400E98" w:rsidRPr="00DA3B6D" w:rsidRDefault="00400E98" w:rsidP="00D84223">
      <w:pPr>
        <w:ind w:firstLine="420"/>
        <w:rPr>
          <w:szCs w:val="24"/>
        </w:rPr>
      </w:pPr>
      <w:r w:rsidRPr="00DA3B6D">
        <w:rPr>
          <w:szCs w:val="24"/>
        </w:rPr>
        <w:t>我们建议用</w:t>
      </w:r>
      <w:r w:rsidRPr="00DA3B6D">
        <w:rPr>
          <w:szCs w:val="24"/>
        </w:rPr>
        <w:t>A*</w:t>
      </w:r>
      <w:r w:rsidRPr="00DA3B6D">
        <w:rPr>
          <w:szCs w:val="24"/>
        </w:rPr>
        <w:t>和势场结合的方式来</w:t>
      </w:r>
      <w:r w:rsidRPr="00DA3B6D">
        <w:rPr>
          <w:szCs w:val="24"/>
        </w:rPr>
        <w:t>1</w:t>
      </w:r>
      <w:r w:rsidRPr="00DA3B6D">
        <w:rPr>
          <w:szCs w:val="24"/>
        </w:rPr>
        <w:t>）当</w:t>
      </w:r>
      <w:r w:rsidRPr="00DA3B6D">
        <w:rPr>
          <w:szCs w:val="24"/>
        </w:rPr>
        <w:t>A*</w:t>
      </w:r>
      <w:r w:rsidRPr="00DA3B6D">
        <w:rPr>
          <w:szCs w:val="24"/>
        </w:rPr>
        <w:t>适用时，可以用它，以减少用势场方式造成的局部最优解问题。</w:t>
      </w:r>
      <w:r w:rsidRPr="00DA3B6D">
        <w:rPr>
          <w:szCs w:val="24"/>
        </w:rPr>
        <w:t>2</w:t>
      </w:r>
      <w:r w:rsidRPr="00DA3B6D">
        <w:rPr>
          <w:szCs w:val="24"/>
        </w:rPr>
        <w:t>）用势场的方式更好的适应动态的游戏世界。</w:t>
      </w:r>
      <w:r w:rsidR="000B4FA7" w:rsidRPr="00DA3B6D">
        <w:rPr>
          <w:szCs w:val="24"/>
        </w:rPr>
        <w:t>使用结合的寻路方法时，当没有敌方单位被自身单位看到，则使用</w:t>
      </w:r>
      <w:r w:rsidR="000B4FA7" w:rsidRPr="00DA3B6D">
        <w:rPr>
          <w:szCs w:val="24"/>
        </w:rPr>
        <w:t>A*</w:t>
      </w:r>
      <w:r w:rsidR="000B4FA7" w:rsidRPr="00DA3B6D">
        <w:rPr>
          <w:szCs w:val="24"/>
        </w:rPr>
        <w:t>算法。这提供了长距离中有效的寻路机制。当敌方单位或者建筑被发现，</w:t>
      </w:r>
      <w:r w:rsidR="0096149A" w:rsidRPr="00DA3B6D">
        <w:rPr>
          <w:szCs w:val="24"/>
        </w:rPr>
        <w:t>寻路方式切换为使用势场的方式。这样，大部分的局部最优解问题将被避免，而且仍然能够发挥势场方法的优势，比如能够包围敌方单位。</w:t>
      </w:r>
    </w:p>
    <w:p w14:paraId="513A437D" w14:textId="188604D6" w:rsidR="002048A1" w:rsidRPr="00DA3B6D" w:rsidRDefault="00FD4A69" w:rsidP="00D84223">
      <w:pPr>
        <w:ind w:firstLine="420"/>
        <w:rPr>
          <w:szCs w:val="24"/>
        </w:rPr>
      </w:pPr>
      <w:r w:rsidRPr="00DA3B6D">
        <w:rPr>
          <w:szCs w:val="24"/>
        </w:rPr>
        <w:t>图</w:t>
      </w:r>
      <w:r w:rsidRPr="00DA3B6D">
        <w:rPr>
          <w:szCs w:val="24"/>
        </w:rPr>
        <w:t>6</w:t>
      </w:r>
      <w:r w:rsidRPr="00DA3B6D">
        <w:rPr>
          <w:szCs w:val="24"/>
        </w:rPr>
        <w:t>展示了星际争霸中的截图，人族工程坦克的势场值被显示。图</w:t>
      </w:r>
      <w:r w:rsidRPr="00DA3B6D">
        <w:rPr>
          <w:szCs w:val="24"/>
        </w:rPr>
        <w:t>7</w:t>
      </w:r>
      <w:r w:rsidRPr="00DA3B6D">
        <w:rPr>
          <w:szCs w:val="24"/>
        </w:rPr>
        <w:t>显示了</w:t>
      </w:r>
      <w:r w:rsidR="002048A1" w:rsidRPr="00DA3B6D">
        <w:rPr>
          <w:szCs w:val="24"/>
        </w:rPr>
        <w:t>人族陆战队员视野中同样的情形。注意引力场最强的地方（亮色区域）在距离敌方单位不同的位置，因为攻城坦克和陆战队员的最大攻击距离不同。</w:t>
      </w:r>
    </w:p>
    <w:p w14:paraId="5C9143EC" w14:textId="77777777" w:rsidR="00E22AE2" w:rsidRPr="00DA3B6D" w:rsidRDefault="004C66F5" w:rsidP="00D84223">
      <w:pPr>
        <w:keepNext/>
      </w:pPr>
      <w:r w:rsidRPr="00DA3B6D">
        <w:rPr>
          <w:noProof/>
        </w:rPr>
        <w:drawing>
          <wp:inline distT="0" distB="0" distL="0" distR="0" wp14:anchorId="46F5F92B" wp14:editId="5BCE7934">
            <wp:extent cx="5274310" cy="22345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34565"/>
                    </a:xfrm>
                    <a:prstGeom prst="rect">
                      <a:avLst/>
                    </a:prstGeom>
                  </pic:spPr>
                </pic:pic>
              </a:graphicData>
            </a:graphic>
          </wp:inline>
        </w:drawing>
      </w:r>
    </w:p>
    <w:p w14:paraId="6874498D" w14:textId="0DDEA611" w:rsidR="00987DC5" w:rsidRPr="00DA3B6D" w:rsidRDefault="00E22AE2" w:rsidP="00D84223">
      <w:pPr>
        <w:pStyle w:val="Caption"/>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6</w:t>
      </w:r>
      <w:r w:rsidRPr="00DA3B6D">
        <w:fldChar w:fldCharType="end"/>
      </w:r>
      <w:r w:rsidRPr="00DA3B6D">
        <w:t xml:space="preserve"> </w:t>
      </w:r>
      <w:r w:rsidRPr="00DA3B6D">
        <w:t>人族攻城坦克的总势场</w:t>
      </w:r>
      <w:r w:rsidRPr="00DA3B6D">
        <w:tab/>
      </w:r>
      <w:r w:rsidRPr="00DA3B6D">
        <w:tab/>
      </w:r>
      <w:r w:rsidRPr="00DA3B6D">
        <w:tab/>
      </w:r>
      <w:r w:rsidRPr="00DA3B6D">
        <w:tab/>
      </w:r>
      <w:r w:rsidRPr="00DA3B6D">
        <w:tab/>
      </w:r>
      <w:r w:rsidRPr="00DA3B6D">
        <w:tab/>
      </w: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7</w:t>
      </w:r>
      <w:r w:rsidRPr="00DA3B6D">
        <w:fldChar w:fldCharType="end"/>
      </w:r>
      <w:r w:rsidRPr="00DA3B6D">
        <w:t>人族陆战队员的总势场</w:t>
      </w:r>
    </w:p>
    <w:p w14:paraId="7ABC9185" w14:textId="72C2B183" w:rsidR="002048A1" w:rsidRPr="00DA3B6D" w:rsidRDefault="002048A1" w:rsidP="00D84223">
      <w:pPr>
        <w:pStyle w:val="ListParagraph"/>
        <w:numPr>
          <w:ilvl w:val="0"/>
          <w:numId w:val="7"/>
        </w:numPr>
        <w:rPr>
          <w:szCs w:val="24"/>
        </w:rPr>
      </w:pPr>
      <w:r w:rsidRPr="00DA3B6D">
        <w:rPr>
          <w:szCs w:val="24"/>
        </w:rPr>
        <w:t>试验</w:t>
      </w:r>
    </w:p>
    <w:p w14:paraId="6D247C5F" w14:textId="5F77F376" w:rsidR="00321E67" w:rsidRPr="00DA3B6D" w:rsidRDefault="00364E9B" w:rsidP="00D84223">
      <w:pPr>
        <w:ind w:firstLine="360"/>
        <w:rPr>
          <w:szCs w:val="24"/>
        </w:rPr>
      </w:pPr>
      <w:r w:rsidRPr="00DA3B6D">
        <w:rPr>
          <w:szCs w:val="24"/>
        </w:rPr>
        <w:t>我们用两种电脑</w:t>
      </w:r>
      <w:r w:rsidRPr="00DA3B6D">
        <w:rPr>
          <w:szCs w:val="24"/>
        </w:rPr>
        <w:t>AI</w:t>
      </w:r>
      <w:r w:rsidRPr="00DA3B6D">
        <w:rPr>
          <w:szCs w:val="24"/>
        </w:rPr>
        <w:t>进行了一系列试验，我们的电脑用人族对抗星际争霸内置的人族、神族、虫族</w:t>
      </w:r>
      <w:r w:rsidRPr="00DA3B6D">
        <w:rPr>
          <w:szCs w:val="24"/>
        </w:rPr>
        <w:t>AI</w:t>
      </w:r>
      <w:r w:rsidR="00535EDC" w:rsidRPr="00DA3B6D">
        <w:rPr>
          <w:szCs w:val="24"/>
        </w:rPr>
        <w:t>，使用</w:t>
      </w:r>
      <w:r w:rsidR="00535EDC" w:rsidRPr="00DA3B6D">
        <w:rPr>
          <w:szCs w:val="24"/>
        </w:rPr>
        <w:t>A*</w:t>
      </w:r>
      <w:r w:rsidR="00535EDC" w:rsidRPr="00DA3B6D">
        <w:rPr>
          <w:szCs w:val="24"/>
        </w:rPr>
        <w:t>与市场结合的算法来寻路。每个电脑</w:t>
      </w:r>
      <w:r w:rsidR="00535EDC" w:rsidRPr="00DA3B6D">
        <w:rPr>
          <w:szCs w:val="24"/>
        </w:rPr>
        <w:t>AI</w:t>
      </w:r>
      <w:r w:rsidR="00535EDC" w:rsidRPr="00DA3B6D">
        <w:rPr>
          <w:szCs w:val="24"/>
        </w:rPr>
        <w:t>在两张地图上对三族打两场比赛。</w:t>
      </w:r>
    </w:p>
    <w:p w14:paraId="17C3D8ED" w14:textId="01E0D6D6" w:rsidR="00535EDC" w:rsidRPr="00DA3B6D" w:rsidRDefault="00535EDC" w:rsidP="00D84223">
      <w:pPr>
        <w:rPr>
          <w:szCs w:val="24"/>
        </w:rPr>
      </w:pPr>
      <w:r w:rsidRPr="00DA3B6D">
        <w:rPr>
          <w:szCs w:val="24"/>
        </w:rPr>
        <w:t>选用的地图是：</w:t>
      </w:r>
    </w:p>
    <w:p w14:paraId="299E77D5" w14:textId="5C6CBCB0" w:rsidR="00535EDC" w:rsidRPr="00DA3B6D" w:rsidRDefault="00535EDC" w:rsidP="00D84223">
      <w:pPr>
        <w:pStyle w:val="ListParagraph"/>
        <w:numPr>
          <w:ilvl w:val="0"/>
          <w:numId w:val="9"/>
        </w:numPr>
        <w:rPr>
          <w:szCs w:val="24"/>
        </w:rPr>
      </w:pPr>
      <w:r w:rsidRPr="00DA3B6D">
        <w:rPr>
          <w:szCs w:val="24"/>
        </w:rPr>
        <w:t>终点</w:t>
      </w:r>
      <w:r w:rsidRPr="00DA3B6D">
        <w:rPr>
          <w:szCs w:val="24"/>
        </w:rPr>
        <w:t>1.1</w:t>
      </w:r>
      <w:r w:rsidRPr="00DA3B6D">
        <w:rPr>
          <w:szCs w:val="24"/>
        </w:rPr>
        <w:t>。一张两人地图，是</w:t>
      </w:r>
      <w:r w:rsidRPr="00DA3B6D">
        <w:rPr>
          <w:szCs w:val="24"/>
        </w:rPr>
        <w:t xml:space="preserve">AIIDE 2011 </w:t>
      </w:r>
      <w:r w:rsidRPr="00DA3B6D">
        <w:rPr>
          <w:szCs w:val="24"/>
        </w:rPr>
        <w:t>星际争霸电脑</w:t>
      </w:r>
      <w:r w:rsidRPr="00DA3B6D">
        <w:rPr>
          <w:szCs w:val="24"/>
        </w:rPr>
        <w:t>AI</w:t>
      </w:r>
      <w:r w:rsidRPr="00DA3B6D">
        <w:rPr>
          <w:szCs w:val="24"/>
        </w:rPr>
        <w:t>竞标赛地图库中的一张地图。</w:t>
      </w:r>
    </w:p>
    <w:p w14:paraId="528F87B9" w14:textId="22FC70F5" w:rsidR="00535EDC" w:rsidRPr="00DA3B6D" w:rsidRDefault="00535EDC" w:rsidP="00D84223">
      <w:pPr>
        <w:pStyle w:val="ListParagraph"/>
        <w:numPr>
          <w:ilvl w:val="0"/>
          <w:numId w:val="9"/>
        </w:numPr>
        <w:rPr>
          <w:szCs w:val="24"/>
        </w:rPr>
      </w:pPr>
      <w:r w:rsidRPr="00DA3B6D">
        <w:rPr>
          <w:szCs w:val="24"/>
        </w:rPr>
        <w:t>Fading Realm</w:t>
      </w:r>
      <w:r w:rsidRPr="00DA3B6D">
        <w:rPr>
          <w:szCs w:val="24"/>
        </w:rPr>
        <w:t>。一张两人图，有着不同高度的很多高地。</w:t>
      </w:r>
    </w:p>
    <w:p w14:paraId="498621D3" w14:textId="55802CA0" w:rsidR="00535EDC" w:rsidRPr="00DA3B6D" w:rsidRDefault="00EE342E" w:rsidP="00D84223">
      <w:pPr>
        <w:ind w:firstLine="360"/>
        <w:rPr>
          <w:szCs w:val="24"/>
        </w:rPr>
      </w:pPr>
      <w:r w:rsidRPr="00DA3B6D">
        <w:rPr>
          <w:szCs w:val="24"/>
        </w:rPr>
        <w:t>测试的结果在表</w:t>
      </w:r>
      <w:r w:rsidRPr="00DA3B6D">
        <w:rPr>
          <w:szCs w:val="24"/>
        </w:rPr>
        <w:t>II</w:t>
      </w:r>
      <w:r w:rsidRPr="00DA3B6D">
        <w:rPr>
          <w:szCs w:val="24"/>
        </w:rPr>
        <w:t>中显示。结果显示内置的</w:t>
      </w:r>
      <w:r w:rsidRPr="00DA3B6D">
        <w:rPr>
          <w:szCs w:val="24"/>
        </w:rPr>
        <w:t>AI</w:t>
      </w:r>
      <w:r w:rsidRPr="00DA3B6D">
        <w:rPr>
          <w:szCs w:val="24"/>
        </w:rPr>
        <w:t>都不是我们两个版本的电脑</w:t>
      </w:r>
      <w:r w:rsidRPr="00DA3B6D">
        <w:rPr>
          <w:szCs w:val="24"/>
        </w:rPr>
        <w:t>AI</w:t>
      </w:r>
      <w:r w:rsidRPr="00DA3B6D">
        <w:rPr>
          <w:szCs w:val="24"/>
        </w:rPr>
        <w:t>的对手，赢下</w:t>
      </w:r>
      <w:r w:rsidR="003F0753" w:rsidRPr="00DA3B6D">
        <w:rPr>
          <w:szCs w:val="24"/>
        </w:rPr>
        <w:t>12</w:t>
      </w:r>
      <w:r w:rsidR="003F0753" w:rsidRPr="00DA3B6D">
        <w:rPr>
          <w:szCs w:val="24"/>
        </w:rPr>
        <w:t>场中的</w:t>
      </w:r>
      <w:r w:rsidR="003F0753" w:rsidRPr="00DA3B6D">
        <w:rPr>
          <w:szCs w:val="24"/>
        </w:rPr>
        <w:t>11</w:t>
      </w:r>
      <w:r w:rsidR="003F0753" w:rsidRPr="00DA3B6D">
        <w:rPr>
          <w:szCs w:val="24"/>
        </w:rPr>
        <w:t>场，输的那场都是被神族的速狂热者一波打死。两个电脑</w:t>
      </w:r>
      <w:r w:rsidR="003F0753" w:rsidRPr="00DA3B6D">
        <w:rPr>
          <w:szCs w:val="24"/>
        </w:rPr>
        <w:t>AI</w:t>
      </w:r>
      <w:r w:rsidR="003F0753" w:rsidRPr="00DA3B6D">
        <w:rPr>
          <w:szCs w:val="24"/>
        </w:rPr>
        <w:t>之间的分数差距也非常小。为了更好地比较，我们做了第二个试验，让两个电脑</w:t>
      </w:r>
      <w:r w:rsidR="003F0753" w:rsidRPr="00DA3B6D">
        <w:rPr>
          <w:szCs w:val="24"/>
        </w:rPr>
        <w:t>AI</w:t>
      </w:r>
      <w:r w:rsidR="003F0753" w:rsidRPr="00DA3B6D">
        <w:rPr>
          <w:szCs w:val="24"/>
        </w:rPr>
        <w:t>版本之间互相对抗。这个试验的结果在表</w:t>
      </w:r>
      <w:r w:rsidR="003F0753" w:rsidRPr="00DA3B6D">
        <w:rPr>
          <w:szCs w:val="24"/>
        </w:rPr>
        <w:t>III</w:t>
      </w:r>
      <w:r w:rsidR="003F0753" w:rsidRPr="00DA3B6D">
        <w:rPr>
          <w:szCs w:val="24"/>
        </w:rPr>
        <w:t>中显示。</w:t>
      </w:r>
      <w:r w:rsidR="00592DD3" w:rsidRPr="00DA3B6D">
        <w:rPr>
          <w:szCs w:val="24"/>
        </w:rPr>
        <w:t>结果显示，将</w:t>
      </w:r>
      <w:r w:rsidR="00592DD3" w:rsidRPr="00DA3B6D">
        <w:rPr>
          <w:szCs w:val="24"/>
        </w:rPr>
        <w:t>A*</w:t>
      </w:r>
      <w:r w:rsidR="00592DD3" w:rsidRPr="00DA3B6D">
        <w:rPr>
          <w:szCs w:val="24"/>
        </w:rPr>
        <w:t>和势场方式结合是更好的方案，它赢下了</w:t>
      </w:r>
      <w:r w:rsidR="00592DD3" w:rsidRPr="00DA3B6D">
        <w:rPr>
          <w:szCs w:val="24"/>
        </w:rPr>
        <w:t>6</w:t>
      </w:r>
      <w:r w:rsidR="00592DD3" w:rsidRPr="00DA3B6D">
        <w:rPr>
          <w:szCs w:val="24"/>
        </w:rPr>
        <w:t>盘中的</w:t>
      </w:r>
      <w:r w:rsidR="00592DD3" w:rsidRPr="00DA3B6D">
        <w:rPr>
          <w:szCs w:val="24"/>
        </w:rPr>
        <w:t>5</w:t>
      </w:r>
      <w:r w:rsidR="00592DD3" w:rsidRPr="00DA3B6D">
        <w:rPr>
          <w:szCs w:val="24"/>
        </w:rPr>
        <w:t>盘。</w:t>
      </w:r>
    </w:p>
    <w:p w14:paraId="313CE386" w14:textId="3C08C4FD" w:rsidR="00A93F1C" w:rsidRPr="00DA3B6D" w:rsidRDefault="00A93F1C" w:rsidP="00D84223">
      <w:pPr>
        <w:ind w:firstLine="420"/>
        <w:rPr>
          <w:szCs w:val="24"/>
        </w:rPr>
      </w:pPr>
      <w:r w:rsidRPr="00DA3B6D">
        <w:rPr>
          <w:szCs w:val="24"/>
        </w:rPr>
        <w:t>注意，两个版本都用的是同一套战术，同一套建造流程，兵种组合等。唯一的区别是当单位靠近敌人或者敌方建筑时是否使用势场寻路方式。</w:t>
      </w:r>
    </w:p>
    <w:p w14:paraId="16D58061" w14:textId="77777777" w:rsidR="00D41DAE" w:rsidRPr="00DA3B6D" w:rsidRDefault="003B16A9" w:rsidP="00D84223">
      <w:pPr>
        <w:ind w:firstLine="420"/>
        <w:rPr>
          <w:szCs w:val="24"/>
        </w:rPr>
      </w:pPr>
      <w:r w:rsidRPr="00DA3B6D">
        <w:rPr>
          <w:szCs w:val="24"/>
        </w:rPr>
        <w:t>我们也</w:t>
      </w:r>
      <w:r w:rsidR="00411733" w:rsidRPr="00DA3B6D">
        <w:rPr>
          <w:szCs w:val="24"/>
        </w:rPr>
        <w:t>进行了一些游戏只用势场的方式进行寻路。这些游戏都以平局收场。电脑</w:t>
      </w:r>
      <w:r w:rsidR="00411733" w:rsidRPr="00DA3B6D">
        <w:rPr>
          <w:szCs w:val="24"/>
        </w:rPr>
        <w:t>AI</w:t>
      </w:r>
      <w:r w:rsidR="00411733" w:rsidRPr="00DA3B6D">
        <w:rPr>
          <w:szCs w:val="24"/>
        </w:rPr>
        <w:t>在防守方面非常强，但是地图中的很多阻塞点就算用</w:t>
      </w:r>
      <w:r w:rsidR="00411733" w:rsidRPr="00DA3B6D">
        <w:rPr>
          <w:szCs w:val="24"/>
        </w:rPr>
        <w:t>20</w:t>
      </w:r>
      <w:r w:rsidR="00411733" w:rsidRPr="00DA3B6D">
        <w:rPr>
          <w:szCs w:val="24"/>
        </w:rPr>
        <w:t>位置的尾路径</w:t>
      </w:r>
      <w:r w:rsidR="00411733" w:rsidRPr="00DA3B6D">
        <w:rPr>
          <w:szCs w:val="24"/>
        </w:rPr>
        <w:lastRenderedPageBreak/>
        <w:t>解决局部最优也也还是太复杂。电脑</w:t>
      </w:r>
      <w:r w:rsidR="00411733" w:rsidRPr="00DA3B6D">
        <w:rPr>
          <w:szCs w:val="24"/>
        </w:rPr>
        <w:t>AI</w:t>
      </w:r>
      <w:r w:rsidR="00411733" w:rsidRPr="00DA3B6D">
        <w:rPr>
          <w:szCs w:val="24"/>
        </w:rPr>
        <w:t>无法将足够的军队移动到敌人基地去取得游戏的胜利。</w:t>
      </w:r>
      <w:r w:rsidR="00C16D96" w:rsidRPr="00DA3B6D">
        <w:rPr>
          <w:szCs w:val="24"/>
        </w:rPr>
        <w:t>所以想要在一张正常的星际争霸地图中应用势场的方法，需要一个更有效的局部最优解的解法。</w:t>
      </w:r>
    </w:p>
    <w:p w14:paraId="610FAE2A" w14:textId="77777777" w:rsidR="008C5EFE" w:rsidRDefault="00D41DAE" w:rsidP="00D84223">
      <w:pPr>
        <w:keepNext/>
      </w:pPr>
      <w:r w:rsidRPr="00DA3B6D">
        <w:rPr>
          <w:noProof/>
        </w:rPr>
        <w:drawing>
          <wp:inline distT="0" distB="0" distL="0" distR="0" wp14:anchorId="7CDA53A8" wp14:editId="08A75787">
            <wp:extent cx="5274310" cy="46513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51375"/>
                    </a:xfrm>
                    <a:prstGeom prst="rect">
                      <a:avLst/>
                    </a:prstGeom>
                  </pic:spPr>
                </pic:pic>
              </a:graphicData>
            </a:graphic>
          </wp:inline>
        </w:drawing>
      </w:r>
    </w:p>
    <w:p w14:paraId="7211268B" w14:textId="2C823B38" w:rsidR="00411733" w:rsidRPr="00DA3B6D" w:rsidRDefault="008C5EFE" w:rsidP="00D84223">
      <w:pPr>
        <w:pStyle w:val="Caption"/>
        <w:rPr>
          <w:szCs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电脑</w:t>
      </w:r>
      <w:r>
        <w:rPr>
          <w:rFonts w:hint="eastAsia"/>
        </w:rPr>
        <w:t>AI</w:t>
      </w:r>
      <w:r>
        <w:rPr>
          <w:rFonts w:hint="eastAsia"/>
        </w:rPr>
        <w:t>与星际争霸内置</w:t>
      </w:r>
      <w:r>
        <w:rPr>
          <w:rFonts w:hint="eastAsia"/>
        </w:rPr>
        <w:t>AI</w:t>
      </w:r>
      <w:r>
        <w:rPr>
          <w:rFonts w:hint="eastAsia"/>
        </w:rPr>
        <w:t>对战的结果</w:t>
      </w:r>
    </w:p>
    <w:p w14:paraId="4C24D781" w14:textId="77777777" w:rsidR="008C5EFE" w:rsidRDefault="00220BC3" w:rsidP="00D84223">
      <w:pPr>
        <w:keepNext/>
      </w:pPr>
      <w:r w:rsidRPr="00DA3B6D">
        <w:rPr>
          <w:noProof/>
        </w:rPr>
        <w:drawing>
          <wp:inline distT="0" distB="0" distL="0" distR="0" wp14:anchorId="6FAF9210" wp14:editId="3D83624E">
            <wp:extent cx="3743325" cy="2076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2076450"/>
                    </a:xfrm>
                    <a:prstGeom prst="rect">
                      <a:avLst/>
                    </a:prstGeom>
                  </pic:spPr>
                </pic:pic>
              </a:graphicData>
            </a:graphic>
          </wp:inline>
        </w:drawing>
      </w:r>
    </w:p>
    <w:p w14:paraId="1EA0AF1F" w14:textId="70267996" w:rsidR="007B53C9" w:rsidRPr="00DA3B6D" w:rsidRDefault="008C5EFE" w:rsidP="00D84223">
      <w:pPr>
        <w:pStyle w:val="Caption"/>
        <w:rPr>
          <w:szCs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电脑</w:t>
      </w:r>
      <w:r>
        <w:rPr>
          <w:rFonts w:hint="eastAsia"/>
        </w:rPr>
        <w:t>AI</w:t>
      </w:r>
      <w:r>
        <w:rPr>
          <w:rFonts w:hint="eastAsia"/>
        </w:rPr>
        <w:t>与自己对战的结果</w:t>
      </w:r>
    </w:p>
    <w:p w14:paraId="7FC43FA6" w14:textId="4FDCD30F" w:rsidR="00C40A17" w:rsidRPr="00DA3B6D" w:rsidRDefault="00C40A17" w:rsidP="00D84223">
      <w:pPr>
        <w:rPr>
          <w:szCs w:val="24"/>
        </w:rPr>
      </w:pPr>
    </w:p>
    <w:p w14:paraId="7C1FC6A5" w14:textId="265406A9" w:rsidR="001A7009" w:rsidRPr="00DA3B6D" w:rsidRDefault="001A7009" w:rsidP="00D84223">
      <w:pPr>
        <w:pStyle w:val="ListParagraph"/>
        <w:numPr>
          <w:ilvl w:val="0"/>
          <w:numId w:val="7"/>
        </w:numPr>
        <w:rPr>
          <w:szCs w:val="24"/>
        </w:rPr>
      </w:pPr>
      <w:r w:rsidRPr="00DA3B6D">
        <w:rPr>
          <w:szCs w:val="24"/>
        </w:rPr>
        <w:t>讨论和未来的工作</w:t>
      </w:r>
    </w:p>
    <w:p w14:paraId="00903746" w14:textId="4C722379" w:rsidR="008C4198" w:rsidRPr="00DA3B6D" w:rsidRDefault="008C4198" w:rsidP="00D84223">
      <w:pPr>
        <w:ind w:firstLine="360"/>
        <w:rPr>
          <w:szCs w:val="24"/>
        </w:rPr>
      </w:pPr>
      <w:r w:rsidRPr="00DA3B6D">
        <w:rPr>
          <w:szCs w:val="24"/>
        </w:rPr>
        <w:t>这两个试验的结果显示了</w:t>
      </w:r>
      <w:r w:rsidRPr="00DA3B6D">
        <w:rPr>
          <w:szCs w:val="24"/>
        </w:rPr>
        <w:t>A*</w:t>
      </w:r>
      <w:r w:rsidRPr="00DA3B6D">
        <w:rPr>
          <w:szCs w:val="24"/>
        </w:rPr>
        <w:t>和势场结合的寻路系统比只用</w:t>
      </w:r>
      <w:r w:rsidRPr="00DA3B6D">
        <w:rPr>
          <w:szCs w:val="24"/>
        </w:rPr>
        <w:t>A*</w:t>
      </w:r>
      <w:r w:rsidRPr="00DA3B6D">
        <w:rPr>
          <w:szCs w:val="24"/>
        </w:rPr>
        <w:t>寻路表现的更</w:t>
      </w:r>
      <w:r w:rsidRPr="00DA3B6D">
        <w:rPr>
          <w:szCs w:val="24"/>
        </w:rPr>
        <w:lastRenderedPageBreak/>
        <w:t>加优秀。就像论文之前提到的这样，基于势场的方式可以用多段线性或者指数性子场包围地方单位。</w:t>
      </w:r>
      <w:r w:rsidR="00015D69" w:rsidRPr="00DA3B6D">
        <w:rPr>
          <w:szCs w:val="24"/>
        </w:rPr>
        <w:t>当用</w:t>
      </w:r>
      <w:r w:rsidR="00015D69" w:rsidRPr="00DA3B6D">
        <w:rPr>
          <w:szCs w:val="24"/>
        </w:rPr>
        <w:t>A*</w:t>
      </w:r>
      <w:r w:rsidR="00015D69" w:rsidRPr="00DA3B6D">
        <w:rPr>
          <w:szCs w:val="24"/>
        </w:rPr>
        <w:t>和势场结合的方法时，很重要的一点是不要太晚切换到势场方法，因为这样会让自身单位没有时间去移动到包围地方单位的位置。</w:t>
      </w:r>
      <w:r w:rsidR="002349DC" w:rsidRPr="00DA3B6D">
        <w:rPr>
          <w:szCs w:val="24"/>
        </w:rPr>
        <w:t>同样的，也不要太早切换，因为这样会有陷入局部最优解的可能性。在几乎所有情况下，星际争霸中单位的视野比他们的最大射击距离长一点（除了攻城模式下的攻城坦克），可以用它们的视野作为寻路方式转换的标线。</w:t>
      </w:r>
    </w:p>
    <w:p w14:paraId="51C7C2D4" w14:textId="4CCF19DE" w:rsidR="002349DC" w:rsidRPr="00DA3B6D" w:rsidRDefault="006C0121" w:rsidP="00D84223">
      <w:pPr>
        <w:ind w:firstLine="360"/>
        <w:rPr>
          <w:szCs w:val="24"/>
        </w:rPr>
      </w:pPr>
      <w:r w:rsidRPr="00DA3B6D">
        <w:rPr>
          <w:szCs w:val="24"/>
        </w:rPr>
        <w:t>仅基于势场的寻路系统不能正常运行，这是由于星际争霸地图的复杂性和无数的局部最优解问题。表</w:t>
      </w:r>
      <w:r w:rsidRPr="00DA3B6D">
        <w:rPr>
          <w:szCs w:val="24"/>
        </w:rPr>
        <w:t>8</w:t>
      </w:r>
      <w:r w:rsidR="00646DDA" w:rsidRPr="00DA3B6D">
        <w:rPr>
          <w:szCs w:val="24"/>
        </w:rPr>
        <w:t>展示了对于只用势场寻路非常不友好的一张地图</w:t>
      </w:r>
      <w:r w:rsidR="004018C8" w:rsidRPr="00DA3B6D">
        <w:rPr>
          <w:szCs w:val="24"/>
        </w:rPr>
        <w:t>。</w:t>
      </w:r>
      <w:r w:rsidR="00B8541F" w:rsidRPr="00DA3B6D">
        <w:rPr>
          <w:szCs w:val="24"/>
        </w:rPr>
        <w:t>截图显示了这张地图的上半部分，显示了其中一个玩家的开始点。</w:t>
      </w:r>
      <w:r w:rsidR="0051100B" w:rsidRPr="00DA3B6D">
        <w:rPr>
          <w:szCs w:val="24"/>
        </w:rPr>
        <w:t>另一个玩家的开始点在下方。黄色的圈显示开始点的唯一出入口。</w:t>
      </w:r>
      <w:r w:rsidR="00560FE2" w:rsidRPr="00DA3B6D">
        <w:rPr>
          <w:szCs w:val="24"/>
        </w:rPr>
        <w:t>如果给自身单位发布一个向对方开始点移动的命令，最高的引力势点会在自己出生点的南方，自身单位会错过北方的出口。这个可以用更好的局部最优解的解法来解决，但是这已经超出了本论文的讨论范围。</w:t>
      </w:r>
    </w:p>
    <w:p w14:paraId="47727F37" w14:textId="77777777" w:rsidR="00D402BD" w:rsidRDefault="00CC0341" w:rsidP="00D402BD">
      <w:pPr>
        <w:keepNext/>
      </w:pPr>
      <w:r w:rsidRPr="00DA3B6D">
        <w:rPr>
          <w:noProof/>
        </w:rPr>
        <w:drawing>
          <wp:inline distT="0" distB="0" distL="0" distR="0" wp14:anchorId="46E58B5D" wp14:editId="6F2048D9">
            <wp:extent cx="4876800" cy="3257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3257550"/>
                    </a:xfrm>
                    <a:prstGeom prst="rect">
                      <a:avLst/>
                    </a:prstGeom>
                  </pic:spPr>
                </pic:pic>
              </a:graphicData>
            </a:graphic>
          </wp:inline>
        </w:drawing>
      </w:r>
    </w:p>
    <w:p w14:paraId="3D10E952" w14:textId="0A68AD79" w:rsidR="00CC0341" w:rsidRPr="00DA3B6D" w:rsidRDefault="00D402BD" w:rsidP="00D402BD">
      <w:pPr>
        <w:pStyle w:val="Caption"/>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母巢之战中</w:t>
      </w:r>
      <w:r>
        <w:rPr>
          <w:rFonts w:hint="eastAsia"/>
        </w:rPr>
        <w:t>Baby Step</w:t>
      </w:r>
      <w:r>
        <w:rPr>
          <w:rFonts w:hint="eastAsia"/>
        </w:rPr>
        <w:t>地图的截图。黄色圈中显示了这个地区的唯一出入口</w:t>
      </w:r>
    </w:p>
    <w:p w14:paraId="55F78902" w14:textId="20537735" w:rsidR="00560FE2" w:rsidRPr="00DA3B6D" w:rsidRDefault="00FA0434" w:rsidP="00D84223">
      <w:pPr>
        <w:ind w:firstLine="420"/>
        <w:rPr>
          <w:szCs w:val="24"/>
        </w:rPr>
      </w:pPr>
      <w:r w:rsidRPr="00DA3B6D">
        <w:rPr>
          <w:szCs w:val="24"/>
        </w:rPr>
        <w:t>未来的工作一个可能的方向是</w:t>
      </w:r>
      <w:r w:rsidR="00F7355D" w:rsidRPr="00DA3B6D">
        <w:rPr>
          <w:szCs w:val="24"/>
        </w:rPr>
        <w:t>检测阻塞点，比如用</w:t>
      </w:r>
      <w:r w:rsidR="00F7355D" w:rsidRPr="00DA3B6D">
        <w:rPr>
          <w:szCs w:val="24"/>
        </w:rPr>
        <w:t>A*</w:t>
      </w:r>
      <w:r w:rsidR="00F7355D" w:rsidRPr="00DA3B6D">
        <w:rPr>
          <w:szCs w:val="24"/>
        </w:rPr>
        <w:t>算法，在阻塞点放置引力子目标。</w:t>
      </w:r>
      <w:r w:rsidR="00EE48BD" w:rsidRPr="00DA3B6D">
        <w:rPr>
          <w:szCs w:val="24"/>
        </w:rPr>
        <w:t>这样有可能解决大量的在使用势场方式遇到的局部最优解问题。</w:t>
      </w:r>
    </w:p>
    <w:p w14:paraId="335EB690" w14:textId="7C379D65" w:rsidR="00EE48BD" w:rsidRPr="00DA3B6D" w:rsidRDefault="00EE48BD" w:rsidP="00D84223">
      <w:pPr>
        <w:ind w:firstLine="420"/>
        <w:rPr>
          <w:szCs w:val="24"/>
        </w:rPr>
      </w:pPr>
      <w:r w:rsidRPr="00DA3B6D">
        <w:rPr>
          <w:szCs w:val="24"/>
        </w:rPr>
        <w:t>在试验中使用的电脑</w:t>
      </w:r>
      <w:r w:rsidRPr="00DA3B6D">
        <w:rPr>
          <w:szCs w:val="24"/>
        </w:rPr>
        <w:t>AI</w:t>
      </w:r>
      <w:r w:rsidRPr="00DA3B6D">
        <w:rPr>
          <w:szCs w:val="24"/>
        </w:rPr>
        <w:t>中的一个是</w:t>
      </w:r>
      <w:r w:rsidRPr="00DA3B6D">
        <w:rPr>
          <w:szCs w:val="24"/>
        </w:rPr>
        <w:t>2011</w:t>
      </w:r>
      <w:r w:rsidRPr="00DA3B6D">
        <w:rPr>
          <w:szCs w:val="24"/>
        </w:rPr>
        <w:t>星际争霸</w:t>
      </w:r>
      <w:r w:rsidRPr="00DA3B6D">
        <w:rPr>
          <w:szCs w:val="24"/>
        </w:rPr>
        <w:t>AI</w:t>
      </w:r>
      <w:r w:rsidRPr="00DA3B6D">
        <w:rPr>
          <w:szCs w:val="24"/>
        </w:rPr>
        <w:t>比赛的早期版本。这个电脑</w:t>
      </w:r>
      <w:r w:rsidRPr="00DA3B6D">
        <w:rPr>
          <w:szCs w:val="24"/>
        </w:rPr>
        <w:t>AI</w:t>
      </w:r>
      <w:r w:rsidRPr="00DA3B6D">
        <w:rPr>
          <w:szCs w:val="24"/>
        </w:rPr>
        <w:t>玩虫族，使用比较大胆的地刺一波战术，在比赛中拿到了</w:t>
      </w:r>
      <w:r w:rsidRPr="00DA3B6D">
        <w:rPr>
          <w:szCs w:val="24"/>
        </w:rPr>
        <w:t>13</w:t>
      </w:r>
      <w:r w:rsidRPr="00DA3B6D">
        <w:rPr>
          <w:szCs w:val="24"/>
        </w:rPr>
        <w:t>名中的第</w:t>
      </w:r>
      <w:r w:rsidRPr="00DA3B6D">
        <w:rPr>
          <w:szCs w:val="24"/>
        </w:rPr>
        <w:t>10</w:t>
      </w:r>
      <w:r w:rsidRPr="00DA3B6D">
        <w:rPr>
          <w:szCs w:val="24"/>
        </w:rPr>
        <w:t>名。在那之后修复了很多小问题（这个</w:t>
      </w:r>
      <w:r w:rsidRPr="00DA3B6D">
        <w:rPr>
          <w:szCs w:val="24"/>
        </w:rPr>
        <w:t>AI</w:t>
      </w:r>
      <w:r w:rsidRPr="00DA3B6D">
        <w:rPr>
          <w:szCs w:val="24"/>
        </w:rPr>
        <w:t>有</w:t>
      </w:r>
      <w:r w:rsidRPr="00DA3B6D">
        <w:rPr>
          <w:szCs w:val="24"/>
        </w:rPr>
        <w:t>13%</w:t>
      </w:r>
      <w:r w:rsidRPr="00DA3B6D">
        <w:rPr>
          <w:szCs w:val="24"/>
        </w:rPr>
        <w:t>的可能性会崩溃）和一些较小的改进。</w:t>
      </w:r>
      <w:r w:rsidR="009A2AFD" w:rsidRPr="00DA3B6D">
        <w:rPr>
          <w:szCs w:val="24"/>
        </w:rPr>
        <w:t>看现在这个电脑</w:t>
      </w:r>
      <w:r w:rsidR="009A2AFD" w:rsidRPr="00DA3B6D">
        <w:rPr>
          <w:szCs w:val="24"/>
        </w:rPr>
        <w:t>AI</w:t>
      </w:r>
      <w:r w:rsidR="009A2AFD" w:rsidRPr="00DA3B6D">
        <w:rPr>
          <w:szCs w:val="24"/>
        </w:rPr>
        <w:t>参加比赛会非常有趣，我们准备参加</w:t>
      </w:r>
      <w:r w:rsidR="009A2AFD" w:rsidRPr="00DA3B6D">
        <w:rPr>
          <w:szCs w:val="24"/>
        </w:rPr>
        <w:t>2012</w:t>
      </w:r>
      <w:r w:rsidR="009A2AFD" w:rsidRPr="00DA3B6D">
        <w:rPr>
          <w:szCs w:val="24"/>
        </w:rPr>
        <w:t>星际争霸电脑</w:t>
      </w:r>
      <w:r w:rsidR="009A2AFD" w:rsidRPr="00DA3B6D">
        <w:rPr>
          <w:szCs w:val="24"/>
        </w:rPr>
        <w:t>AI</w:t>
      </w:r>
      <w:r w:rsidR="009A2AFD" w:rsidRPr="00DA3B6D">
        <w:rPr>
          <w:szCs w:val="24"/>
        </w:rPr>
        <w:t>比赛。</w:t>
      </w:r>
    </w:p>
    <w:p w14:paraId="281400E6" w14:textId="77777777" w:rsidR="004C696F" w:rsidRDefault="004C696F">
      <w:pPr>
        <w:jc w:val="center"/>
      </w:pPr>
    </w:p>
    <w:p w14:paraId="22734662" w14:textId="77777777" w:rsidR="004C696F" w:rsidRDefault="004C696F">
      <w:pPr>
        <w:jc w:val="center"/>
      </w:pPr>
    </w:p>
    <w:p w14:paraId="3B5FD460" w14:textId="77777777" w:rsidR="004C696F" w:rsidRDefault="004C696F">
      <w:pPr>
        <w:jc w:val="center"/>
      </w:pPr>
    </w:p>
    <w:p w14:paraId="6663383F" w14:textId="77777777" w:rsidR="004C696F" w:rsidRDefault="004C696F">
      <w:pPr>
        <w:jc w:val="center"/>
      </w:pPr>
    </w:p>
    <w:p w14:paraId="0771ACC5" w14:textId="77777777" w:rsidR="004C696F" w:rsidRDefault="004C696F">
      <w:pPr>
        <w:jc w:val="center"/>
      </w:pPr>
    </w:p>
    <w:p w14:paraId="2EFDB9EA" w14:textId="77777777" w:rsidR="004C696F" w:rsidRDefault="004C696F">
      <w:pPr>
        <w:jc w:val="center"/>
      </w:pPr>
    </w:p>
    <w:p w14:paraId="40E8E8A5" w14:textId="60F82FAD" w:rsidR="004C696F" w:rsidRDefault="004C696F" w:rsidP="003D75AE">
      <w:pPr>
        <w:rPr>
          <w:b/>
          <w:sz w:val="36"/>
          <w:szCs w:val="36"/>
        </w:rPr>
      </w:pPr>
      <w:bookmarkStart w:id="0" w:name="_GoBack"/>
      <w:bookmarkEnd w:id="0"/>
      <w:r>
        <w:rPr>
          <w:rFonts w:hint="eastAsia"/>
          <w:b/>
          <w:sz w:val="36"/>
          <w:szCs w:val="36"/>
        </w:rPr>
        <w:lastRenderedPageBreak/>
        <w:t>外文翻译考核表</w:t>
      </w:r>
    </w:p>
    <w:p w14:paraId="4231D45D" w14:textId="77777777" w:rsidR="004C696F" w:rsidRDefault="004C696F">
      <w:pPr>
        <w:jc w:val="center"/>
        <w:rPr>
          <w:b/>
          <w:sz w:val="10"/>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634"/>
        <w:gridCol w:w="1620"/>
        <w:gridCol w:w="1395"/>
        <w:gridCol w:w="1260"/>
        <w:gridCol w:w="1229"/>
      </w:tblGrid>
      <w:tr w:rsidR="004C696F" w14:paraId="5D5AC6E6" w14:textId="77777777">
        <w:trPr>
          <w:trHeight w:val="5595"/>
          <w:jc w:val="center"/>
        </w:trPr>
        <w:tc>
          <w:tcPr>
            <w:tcW w:w="9138" w:type="dxa"/>
            <w:gridSpan w:val="5"/>
            <w:tcBorders>
              <w:top w:val="single" w:sz="4" w:space="0" w:color="auto"/>
              <w:left w:val="single" w:sz="4" w:space="0" w:color="auto"/>
              <w:bottom w:val="nil"/>
              <w:right w:val="single" w:sz="4" w:space="0" w:color="auto"/>
            </w:tcBorders>
          </w:tcPr>
          <w:p w14:paraId="0CACC623" w14:textId="77777777" w:rsidR="004C696F" w:rsidRDefault="004C696F">
            <w:pPr>
              <w:rPr>
                <w:b/>
                <w:sz w:val="21"/>
                <w:szCs w:val="21"/>
              </w:rPr>
            </w:pPr>
          </w:p>
          <w:p w14:paraId="5B39D1BA" w14:textId="77777777" w:rsidR="004C696F" w:rsidRDefault="004C696F">
            <w:pPr>
              <w:rPr>
                <w:b/>
                <w:sz w:val="21"/>
                <w:szCs w:val="21"/>
              </w:rPr>
            </w:pPr>
            <w:r>
              <w:rPr>
                <w:rFonts w:hint="eastAsia"/>
                <w:b/>
                <w:sz w:val="21"/>
                <w:szCs w:val="21"/>
              </w:rPr>
              <w:t>指导教师对外文翻译的评语：</w:t>
            </w:r>
          </w:p>
          <w:p w14:paraId="542FC26E" w14:textId="77777777" w:rsidR="004C696F" w:rsidRDefault="004C696F">
            <w:pPr>
              <w:pStyle w:val="a"/>
              <w:ind w:firstLine="482"/>
              <w:rPr>
                <w:b/>
                <w:sz w:val="21"/>
                <w:szCs w:val="21"/>
              </w:rPr>
            </w:pPr>
          </w:p>
          <w:p w14:paraId="4742EB73" w14:textId="77777777" w:rsidR="004C696F" w:rsidRDefault="004C696F">
            <w:pPr>
              <w:pStyle w:val="a"/>
              <w:ind w:firstLine="482"/>
              <w:rPr>
                <w:b/>
                <w:sz w:val="21"/>
                <w:szCs w:val="21"/>
              </w:rPr>
            </w:pPr>
          </w:p>
          <w:p w14:paraId="6D4F6D6C" w14:textId="77777777" w:rsidR="004C696F" w:rsidRDefault="004C696F">
            <w:pPr>
              <w:pStyle w:val="a"/>
              <w:ind w:firstLine="482"/>
              <w:rPr>
                <w:b/>
                <w:sz w:val="21"/>
                <w:szCs w:val="21"/>
              </w:rPr>
            </w:pPr>
          </w:p>
          <w:p w14:paraId="1B25AF7D" w14:textId="77777777" w:rsidR="004C696F" w:rsidRDefault="004C696F">
            <w:pPr>
              <w:pStyle w:val="a"/>
              <w:ind w:firstLine="482"/>
              <w:rPr>
                <w:b/>
                <w:sz w:val="21"/>
                <w:szCs w:val="21"/>
              </w:rPr>
            </w:pPr>
          </w:p>
          <w:p w14:paraId="0FCA0D94" w14:textId="77777777" w:rsidR="004C696F" w:rsidRDefault="004C696F">
            <w:pPr>
              <w:pStyle w:val="a"/>
              <w:ind w:firstLine="482"/>
              <w:rPr>
                <w:b/>
                <w:sz w:val="21"/>
                <w:szCs w:val="21"/>
              </w:rPr>
            </w:pPr>
          </w:p>
          <w:p w14:paraId="55779EF6" w14:textId="77777777" w:rsidR="004C696F" w:rsidRDefault="004C696F">
            <w:pPr>
              <w:pStyle w:val="a"/>
              <w:ind w:firstLine="482"/>
              <w:rPr>
                <w:b/>
                <w:sz w:val="21"/>
                <w:szCs w:val="21"/>
              </w:rPr>
            </w:pPr>
          </w:p>
          <w:p w14:paraId="691A260C" w14:textId="77777777" w:rsidR="004C696F" w:rsidRDefault="004C696F">
            <w:pPr>
              <w:pStyle w:val="a"/>
              <w:ind w:firstLine="482"/>
              <w:rPr>
                <w:b/>
                <w:sz w:val="21"/>
                <w:szCs w:val="21"/>
              </w:rPr>
            </w:pPr>
          </w:p>
          <w:p w14:paraId="2B327CAB" w14:textId="77777777" w:rsidR="004C696F" w:rsidRDefault="004C696F">
            <w:pPr>
              <w:pStyle w:val="a"/>
              <w:ind w:firstLine="482"/>
              <w:rPr>
                <w:b/>
                <w:sz w:val="21"/>
                <w:szCs w:val="21"/>
              </w:rPr>
            </w:pPr>
          </w:p>
          <w:p w14:paraId="4AE56B96" w14:textId="77777777" w:rsidR="004C696F" w:rsidRDefault="004C696F">
            <w:pPr>
              <w:pStyle w:val="a"/>
              <w:ind w:firstLine="482"/>
              <w:rPr>
                <w:b/>
                <w:sz w:val="21"/>
                <w:szCs w:val="21"/>
              </w:rPr>
            </w:pPr>
          </w:p>
          <w:p w14:paraId="5E5D2D8F" w14:textId="77777777" w:rsidR="004C696F" w:rsidRDefault="004C696F">
            <w:pPr>
              <w:pStyle w:val="a"/>
              <w:ind w:firstLine="482"/>
              <w:rPr>
                <w:b/>
                <w:sz w:val="21"/>
                <w:szCs w:val="21"/>
              </w:rPr>
            </w:pPr>
          </w:p>
          <w:p w14:paraId="37A9BF82" w14:textId="77777777" w:rsidR="004C696F" w:rsidRDefault="004C696F">
            <w:pPr>
              <w:pStyle w:val="a"/>
              <w:ind w:firstLine="482"/>
              <w:rPr>
                <w:b/>
                <w:sz w:val="21"/>
                <w:szCs w:val="21"/>
              </w:rPr>
            </w:pPr>
          </w:p>
          <w:p w14:paraId="0624C209" w14:textId="77777777" w:rsidR="004C696F" w:rsidRDefault="004C696F">
            <w:pPr>
              <w:tabs>
                <w:tab w:val="left" w:pos="7951"/>
              </w:tabs>
              <w:rPr>
                <w:b/>
                <w:sz w:val="21"/>
                <w:szCs w:val="21"/>
              </w:rPr>
            </w:pPr>
            <w:r>
              <w:rPr>
                <w:b/>
                <w:sz w:val="21"/>
                <w:szCs w:val="21"/>
              </w:rPr>
              <w:t xml:space="preserve">                           </w:t>
            </w:r>
            <w:r>
              <w:rPr>
                <w:rFonts w:hint="eastAsia"/>
                <w:b/>
                <w:sz w:val="21"/>
                <w:szCs w:val="21"/>
              </w:rPr>
              <w:t xml:space="preserve">                     </w:t>
            </w:r>
            <w:r>
              <w:rPr>
                <w:rFonts w:hint="eastAsia"/>
                <w:b/>
                <w:sz w:val="21"/>
                <w:szCs w:val="21"/>
              </w:rPr>
              <w:t>指导教师</w:t>
            </w:r>
            <w:r>
              <w:rPr>
                <w:rFonts w:hint="eastAsia"/>
                <w:b/>
                <w:sz w:val="21"/>
                <w:szCs w:val="21"/>
              </w:rPr>
              <w:t xml:space="preserve"> </w:t>
            </w:r>
            <w:r>
              <w:rPr>
                <w:b/>
                <w:sz w:val="21"/>
                <w:szCs w:val="21"/>
                <w:u w:val="single"/>
              </w:rPr>
              <w:t xml:space="preserve">         </w:t>
            </w:r>
            <w:r>
              <w:rPr>
                <w:rFonts w:hint="eastAsia"/>
                <w:b/>
                <w:sz w:val="21"/>
                <w:szCs w:val="21"/>
                <w:u w:val="single"/>
              </w:rPr>
              <w:t xml:space="preserve">      </w:t>
            </w:r>
            <w:r>
              <w:rPr>
                <w:rFonts w:hint="eastAsia"/>
                <w:b/>
                <w:sz w:val="21"/>
                <w:szCs w:val="21"/>
              </w:rPr>
              <w:t>（签名）</w:t>
            </w:r>
          </w:p>
          <w:p w14:paraId="4B3484A6" w14:textId="77777777" w:rsidR="004C696F" w:rsidRDefault="004C696F">
            <w:pPr>
              <w:rPr>
                <w:b/>
                <w:sz w:val="21"/>
                <w:szCs w:val="21"/>
              </w:rPr>
            </w:pPr>
            <w:r>
              <w:rPr>
                <w:b/>
                <w:sz w:val="21"/>
                <w:szCs w:val="21"/>
              </w:rPr>
              <w:t xml:space="preserve">                                           </w:t>
            </w:r>
          </w:p>
          <w:p w14:paraId="38D1A2AE" w14:textId="77777777" w:rsidR="004C696F" w:rsidRDefault="004C696F" w:rsidP="003521B4">
            <w:pPr>
              <w:ind w:firstLineChars="2959" w:firstLine="6214"/>
              <w:rPr>
                <w:b/>
                <w:sz w:val="21"/>
                <w:szCs w:val="21"/>
              </w:rPr>
            </w:pPr>
            <w:r>
              <w:rPr>
                <w:b/>
                <w:sz w:val="21"/>
                <w:szCs w:val="21"/>
              </w:rPr>
              <w:t xml:space="preserve">   201</w:t>
            </w:r>
            <w:r w:rsidR="003521B4">
              <w:rPr>
                <w:rFonts w:hint="eastAsia"/>
                <w:b/>
                <w:sz w:val="21"/>
                <w:szCs w:val="21"/>
              </w:rPr>
              <w:t>7</w:t>
            </w:r>
            <w:r>
              <w:rPr>
                <w:rFonts w:hint="eastAsia"/>
                <w:b/>
                <w:sz w:val="21"/>
                <w:szCs w:val="21"/>
              </w:rPr>
              <w:t>年</w:t>
            </w:r>
            <w:r>
              <w:rPr>
                <w:rFonts w:hint="eastAsia"/>
                <w:b/>
                <w:sz w:val="21"/>
                <w:szCs w:val="21"/>
              </w:rPr>
              <w:t xml:space="preserve"> </w:t>
            </w:r>
            <w:r w:rsidR="00D475D8">
              <w:rPr>
                <w:rFonts w:hint="eastAsia"/>
                <w:b/>
                <w:sz w:val="21"/>
                <w:szCs w:val="21"/>
              </w:rPr>
              <w:t>3</w:t>
            </w:r>
            <w:r>
              <w:rPr>
                <w:rFonts w:hint="eastAsia"/>
                <w:b/>
                <w:sz w:val="21"/>
                <w:szCs w:val="21"/>
              </w:rPr>
              <w:t>月</w:t>
            </w:r>
            <w:r>
              <w:rPr>
                <w:b/>
                <w:sz w:val="21"/>
                <w:szCs w:val="21"/>
              </w:rPr>
              <w:t xml:space="preserve"> </w:t>
            </w:r>
            <w:r w:rsidR="00D475D8">
              <w:rPr>
                <w:rFonts w:hint="eastAsia"/>
                <w:b/>
                <w:sz w:val="21"/>
                <w:szCs w:val="21"/>
              </w:rPr>
              <w:t>12</w:t>
            </w:r>
            <w:r>
              <w:rPr>
                <w:b/>
                <w:sz w:val="21"/>
                <w:szCs w:val="21"/>
              </w:rPr>
              <w:t xml:space="preserve"> </w:t>
            </w:r>
            <w:r>
              <w:rPr>
                <w:rFonts w:hint="eastAsia"/>
                <w:b/>
                <w:sz w:val="21"/>
                <w:szCs w:val="21"/>
              </w:rPr>
              <w:t>日</w:t>
            </w:r>
          </w:p>
        </w:tc>
      </w:tr>
      <w:tr w:rsidR="004C696F" w14:paraId="5E4ED87B" w14:textId="77777777">
        <w:trPr>
          <w:trHeight w:val="766"/>
          <w:jc w:val="center"/>
        </w:trPr>
        <w:tc>
          <w:tcPr>
            <w:tcW w:w="3634" w:type="dxa"/>
            <w:tcBorders>
              <w:top w:val="nil"/>
              <w:left w:val="single" w:sz="4" w:space="0" w:color="auto"/>
              <w:bottom w:val="single" w:sz="4" w:space="0" w:color="auto"/>
              <w:right w:val="nil"/>
            </w:tcBorders>
            <w:vAlign w:val="center"/>
          </w:tcPr>
          <w:p w14:paraId="7E8D4FA6" w14:textId="77777777" w:rsidR="004C696F" w:rsidRDefault="004C696F">
            <w:pPr>
              <w:jc w:val="center"/>
              <w:rPr>
                <w:b/>
                <w:sz w:val="21"/>
                <w:szCs w:val="21"/>
              </w:rPr>
            </w:pPr>
          </w:p>
        </w:tc>
        <w:tc>
          <w:tcPr>
            <w:tcW w:w="1620" w:type="dxa"/>
            <w:tcBorders>
              <w:top w:val="nil"/>
              <w:left w:val="nil"/>
              <w:bottom w:val="nil"/>
              <w:right w:val="nil"/>
            </w:tcBorders>
            <w:vAlign w:val="center"/>
          </w:tcPr>
          <w:p w14:paraId="0E359B4E" w14:textId="77777777" w:rsidR="004C696F" w:rsidRDefault="004C696F">
            <w:pPr>
              <w:jc w:val="center"/>
              <w:rPr>
                <w:b/>
                <w:sz w:val="21"/>
                <w:szCs w:val="21"/>
              </w:rPr>
            </w:pPr>
          </w:p>
        </w:tc>
        <w:tc>
          <w:tcPr>
            <w:tcW w:w="1395" w:type="dxa"/>
            <w:tcBorders>
              <w:top w:val="nil"/>
              <w:left w:val="nil"/>
              <w:bottom w:val="nil"/>
              <w:right w:val="single" w:sz="4" w:space="0" w:color="auto"/>
            </w:tcBorders>
            <w:vAlign w:val="center"/>
          </w:tcPr>
          <w:p w14:paraId="3993A686" w14:textId="77777777" w:rsidR="004C696F" w:rsidRDefault="004C696F">
            <w:pPr>
              <w:ind w:firstLineChars="98" w:firstLine="206"/>
              <w:jc w:val="center"/>
              <w:rPr>
                <w:b/>
                <w:sz w:val="21"/>
                <w:szCs w:val="21"/>
              </w:rPr>
            </w:pPr>
          </w:p>
        </w:tc>
        <w:tc>
          <w:tcPr>
            <w:tcW w:w="1260" w:type="dxa"/>
            <w:tcBorders>
              <w:top w:val="single" w:sz="4" w:space="0" w:color="auto"/>
              <w:left w:val="single" w:sz="4" w:space="0" w:color="auto"/>
              <w:bottom w:val="single" w:sz="4" w:space="0" w:color="auto"/>
              <w:right w:val="single" w:sz="4" w:space="0" w:color="auto"/>
            </w:tcBorders>
            <w:vAlign w:val="center"/>
          </w:tcPr>
          <w:p w14:paraId="70683C71" w14:textId="77777777" w:rsidR="004C696F" w:rsidRDefault="004C696F">
            <w:pPr>
              <w:jc w:val="center"/>
              <w:rPr>
                <w:b/>
                <w:sz w:val="21"/>
                <w:szCs w:val="21"/>
              </w:rPr>
            </w:pPr>
            <w:r>
              <w:rPr>
                <w:rFonts w:hint="eastAsia"/>
                <w:b/>
                <w:sz w:val="21"/>
                <w:szCs w:val="21"/>
              </w:rPr>
              <w:t>建议成绩</w:t>
            </w:r>
          </w:p>
        </w:tc>
        <w:tc>
          <w:tcPr>
            <w:tcW w:w="1229" w:type="dxa"/>
            <w:tcBorders>
              <w:top w:val="single" w:sz="4" w:space="0" w:color="auto"/>
              <w:left w:val="single" w:sz="4" w:space="0" w:color="auto"/>
              <w:bottom w:val="single" w:sz="4" w:space="0" w:color="auto"/>
              <w:right w:val="single" w:sz="4" w:space="0" w:color="auto"/>
            </w:tcBorders>
            <w:vAlign w:val="center"/>
          </w:tcPr>
          <w:p w14:paraId="69E3AC1E" w14:textId="77777777" w:rsidR="004C696F" w:rsidRDefault="004C696F">
            <w:pPr>
              <w:jc w:val="center"/>
              <w:rPr>
                <w:b/>
                <w:sz w:val="21"/>
                <w:szCs w:val="21"/>
              </w:rPr>
            </w:pPr>
          </w:p>
        </w:tc>
      </w:tr>
      <w:tr w:rsidR="004C696F" w14:paraId="7FC2ACF4" w14:textId="77777777">
        <w:trPr>
          <w:trHeight w:val="5368"/>
          <w:jc w:val="center"/>
        </w:trPr>
        <w:tc>
          <w:tcPr>
            <w:tcW w:w="9138" w:type="dxa"/>
            <w:gridSpan w:val="5"/>
            <w:tcBorders>
              <w:top w:val="single" w:sz="4" w:space="0" w:color="auto"/>
              <w:left w:val="single" w:sz="4" w:space="0" w:color="auto"/>
              <w:bottom w:val="nil"/>
              <w:right w:val="single" w:sz="4" w:space="0" w:color="auto"/>
            </w:tcBorders>
          </w:tcPr>
          <w:p w14:paraId="11D3E1DE" w14:textId="77777777" w:rsidR="004C696F" w:rsidRDefault="004C696F">
            <w:pPr>
              <w:rPr>
                <w:sz w:val="21"/>
                <w:szCs w:val="21"/>
              </w:rPr>
            </w:pPr>
          </w:p>
          <w:p w14:paraId="088CCCCE" w14:textId="77777777" w:rsidR="004C696F" w:rsidRDefault="004C696F">
            <w:pPr>
              <w:rPr>
                <w:b/>
                <w:sz w:val="21"/>
                <w:szCs w:val="21"/>
              </w:rPr>
            </w:pPr>
            <w:r>
              <w:rPr>
                <w:rFonts w:hint="eastAsia"/>
                <w:b/>
                <w:sz w:val="21"/>
                <w:szCs w:val="21"/>
              </w:rPr>
              <w:t>评阅小组或评阅人对外文翻译的评语：</w:t>
            </w:r>
          </w:p>
          <w:p w14:paraId="1C99B56F" w14:textId="77777777" w:rsidR="004C696F" w:rsidRDefault="004C696F">
            <w:pPr>
              <w:pStyle w:val="a"/>
              <w:ind w:firstLine="482"/>
              <w:rPr>
                <w:b/>
                <w:sz w:val="21"/>
                <w:szCs w:val="21"/>
              </w:rPr>
            </w:pPr>
          </w:p>
          <w:p w14:paraId="4FD21873" w14:textId="77777777" w:rsidR="004C696F" w:rsidRDefault="004C696F">
            <w:pPr>
              <w:pStyle w:val="a"/>
              <w:ind w:firstLine="482"/>
              <w:rPr>
                <w:b/>
                <w:sz w:val="21"/>
                <w:szCs w:val="21"/>
              </w:rPr>
            </w:pPr>
          </w:p>
          <w:p w14:paraId="4A00C54D" w14:textId="77777777" w:rsidR="004C696F" w:rsidRDefault="004C696F">
            <w:pPr>
              <w:pStyle w:val="a"/>
              <w:ind w:firstLine="482"/>
              <w:rPr>
                <w:b/>
                <w:sz w:val="21"/>
                <w:szCs w:val="21"/>
              </w:rPr>
            </w:pPr>
          </w:p>
          <w:p w14:paraId="1A9DE66E" w14:textId="77777777" w:rsidR="004C696F" w:rsidRDefault="004C696F">
            <w:pPr>
              <w:pStyle w:val="a"/>
              <w:ind w:firstLine="482"/>
              <w:rPr>
                <w:b/>
                <w:sz w:val="21"/>
                <w:szCs w:val="21"/>
              </w:rPr>
            </w:pPr>
          </w:p>
          <w:p w14:paraId="369DBA11" w14:textId="77777777" w:rsidR="004C696F" w:rsidRDefault="004C696F">
            <w:pPr>
              <w:pStyle w:val="a"/>
              <w:ind w:firstLine="482"/>
              <w:rPr>
                <w:b/>
                <w:sz w:val="21"/>
                <w:szCs w:val="21"/>
              </w:rPr>
            </w:pPr>
          </w:p>
          <w:p w14:paraId="5BF7E92D" w14:textId="77777777" w:rsidR="004C696F" w:rsidRDefault="004C696F">
            <w:pPr>
              <w:pStyle w:val="a"/>
              <w:tabs>
                <w:tab w:val="left" w:pos="7561"/>
                <w:tab w:val="left" w:pos="8011"/>
              </w:tabs>
              <w:ind w:firstLine="482"/>
              <w:rPr>
                <w:b/>
                <w:sz w:val="21"/>
                <w:szCs w:val="21"/>
              </w:rPr>
            </w:pPr>
          </w:p>
          <w:p w14:paraId="50B95CBB" w14:textId="77777777" w:rsidR="004C696F" w:rsidRDefault="004C696F">
            <w:pPr>
              <w:ind w:firstLineChars="1281" w:firstLine="2690"/>
              <w:rPr>
                <w:b/>
                <w:sz w:val="21"/>
                <w:szCs w:val="21"/>
              </w:rPr>
            </w:pPr>
          </w:p>
          <w:p w14:paraId="722755A9" w14:textId="77777777" w:rsidR="004C696F" w:rsidRDefault="004C696F">
            <w:pPr>
              <w:ind w:firstLineChars="1281" w:firstLine="2690"/>
              <w:rPr>
                <w:b/>
                <w:sz w:val="21"/>
                <w:szCs w:val="21"/>
              </w:rPr>
            </w:pPr>
          </w:p>
          <w:p w14:paraId="6A0E2B87" w14:textId="77777777" w:rsidR="004C696F" w:rsidRDefault="004C696F">
            <w:pPr>
              <w:ind w:firstLineChars="1281" w:firstLine="2690"/>
              <w:rPr>
                <w:b/>
                <w:sz w:val="21"/>
                <w:szCs w:val="21"/>
              </w:rPr>
            </w:pPr>
          </w:p>
          <w:p w14:paraId="3CA8D30D" w14:textId="77777777" w:rsidR="004C696F" w:rsidRDefault="004C696F">
            <w:pPr>
              <w:ind w:firstLineChars="1281" w:firstLine="2690"/>
              <w:rPr>
                <w:b/>
                <w:sz w:val="21"/>
                <w:szCs w:val="21"/>
              </w:rPr>
            </w:pPr>
          </w:p>
          <w:p w14:paraId="33B580FA" w14:textId="77777777" w:rsidR="004C696F" w:rsidRDefault="004C696F">
            <w:pPr>
              <w:ind w:firstLineChars="1281" w:firstLine="2690"/>
              <w:rPr>
                <w:b/>
                <w:sz w:val="21"/>
                <w:szCs w:val="21"/>
              </w:rPr>
            </w:pPr>
          </w:p>
          <w:p w14:paraId="5521B5D6" w14:textId="77777777" w:rsidR="004C696F" w:rsidRDefault="004C696F">
            <w:pPr>
              <w:tabs>
                <w:tab w:val="left" w:pos="7966"/>
              </w:tabs>
              <w:ind w:firstLineChars="1892" w:firstLine="3973"/>
              <w:rPr>
                <w:b/>
                <w:sz w:val="21"/>
                <w:szCs w:val="21"/>
              </w:rPr>
            </w:pPr>
            <w:r>
              <w:rPr>
                <w:rFonts w:hint="eastAsia"/>
                <w:b/>
                <w:sz w:val="21"/>
                <w:szCs w:val="21"/>
              </w:rPr>
              <w:t>评阅小组负责人或评阅人</w:t>
            </w:r>
            <w:r>
              <w:rPr>
                <w:rFonts w:hint="eastAsia"/>
                <w:b/>
                <w:sz w:val="21"/>
                <w:szCs w:val="21"/>
              </w:rPr>
              <w:t xml:space="preserve"> </w:t>
            </w:r>
            <w:r>
              <w:rPr>
                <w:b/>
                <w:sz w:val="21"/>
                <w:szCs w:val="21"/>
                <w:u w:val="single"/>
              </w:rPr>
              <w:t xml:space="preserve">        </w:t>
            </w:r>
            <w:r>
              <w:rPr>
                <w:rFonts w:hint="eastAsia"/>
                <w:b/>
                <w:sz w:val="21"/>
                <w:szCs w:val="21"/>
                <w:u w:val="single"/>
              </w:rPr>
              <w:t xml:space="preserve">     </w:t>
            </w:r>
            <w:r>
              <w:rPr>
                <w:rFonts w:hint="eastAsia"/>
                <w:b/>
                <w:sz w:val="21"/>
                <w:szCs w:val="21"/>
              </w:rPr>
              <w:t>（签名）</w:t>
            </w:r>
          </w:p>
          <w:p w14:paraId="0949A35E" w14:textId="77777777" w:rsidR="004C696F" w:rsidRDefault="004C696F">
            <w:pPr>
              <w:ind w:firstLine="2955"/>
              <w:rPr>
                <w:b/>
                <w:sz w:val="21"/>
                <w:szCs w:val="21"/>
              </w:rPr>
            </w:pPr>
          </w:p>
          <w:p w14:paraId="690D11B5" w14:textId="77777777" w:rsidR="004C696F" w:rsidRDefault="004C696F">
            <w:pPr>
              <w:rPr>
                <w:b/>
                <w:sz w:val="21"/>
                <w:szCs w:val="21"/>
              </w:rPr>
            </w:pPr>
            <w:r>
              <w:rPr>
                <w:b/>
                <w:sz w:val="21"/>
                <w:szCs w:val="21"/>
              </w:rPr>
              <w:t xml:space="preserve">                                   </w:t>
            </w:r>
            <w:r>
              <w:rPr>
                <w:rFonts w:hint="eastAsia"/>
                <w:b/>
                <w:sz w:val="21"/>
                <w:szCs w:val="21"/>
              </w:rPr>
              <w:t xml:space="preserve">         </w:t>
            </w:r>
          </w:p>
          <w:p w14:paraId="356D2E50" w14:textId="77777777" w:rsidR="004C696F" w:rsidRDefault="004C696F">
            <w:pPr>
              <w:ind w:right="480"/>
              <w:jc w:val="center"/>
              <w:rPr>
                <w:b/>
                <w:sz w:val="21"/>
                <w:szCs w:val="21"/>
              </w:rPr>
            </w:pPr>
            <w:r>
              <w:rPr>
                <w:rFonts w:hint="eastAsia"/>
                <w:b/>
                <w:sz w:val="21"/>
                <w:szCs w:val="21"/>
              </w:rPr>
              <w:t xml:space="preserve">                                                         </w:t>
            </w:r>
            <w:r>
              <w:rPr>
                <w:b/>
                <w:sz w:val="21"/>
                <w:szCs w:val="21"/>
              </w:rPr>
              <w:t xml:space="preserve"> 201</w:t>
            </w:r>
            <w:r w:rsidR="003521B4">
              <w:rPr>
                <w:rFonts w:hint="eastAsia"/>
                <w:b/>
                <w:sz w:val="21"/>
                <w:szCs w:val="21"/>
              </w:rPr>
              <w:t>7</w:t>
            </w:r>
            <w:r>
              <w:rPr>
                <w:b/>
                <w:sz w:val="21"/>
                <w:szCs w:val="21"/>
              </w:rPr>
              <w:t xml:space="preserve"> </w:t>
            </w:r>
            <w:r>
              <w:rPr>
                <w:rFonts w:hint="eastAsia"/>
                <w:b/>
                <w:sz w:val="21"/>
                <w:szCs w:val="21"/>
              </w:rPr>
              <w:t>年</w:t>
            </w:r>
            <w:r>
              <w:rPr>
                <w:b/>
                <w:sz w:val="21"/>
                <w:szCs w:val="21"/>
              </w:rPr>
              <w:t xml:space="preserve"> </w:t>
            </w:r>
            <w:r w:rsidR="00D475D8">
              <w:rPr>
                <w:rFonts w:hint="eastAsia"/>
                <w:b/>
                <w:sz w:val="21"/>
                <w:szCs w:val="21"/>
              </w:rPr>
              <w:t>3</w:t>
            </w:r>
            <w:r>
              <w:rPr>
                <w:b/>
                <w:sz w:val="21"/>
                <w:szCs w:val="21"/>
              </w:rPr>
              <w:t xml:space="preserve"> </w:t>
            </w:r>
            <w:r>
              <w:rPr>
                <w:rFonts w:hint="eastAsia"/>
                <w:b/>
                <w:sz w:val="21"/>
                <w:szCs w:val="21"/>
              </w:rPr>
              <w:t>月</w:t>
            </w:r>
            <w:r>
              <w:rPr>
                <w:b/>
                <w:sz w:val="21"/>
                <w:szCs w:val="21"/>
              </w:rPr>
              <w:t xml:space="preserve"> </w:t>
            </w:r>
            <w:r w:rsidR="00D475D8">
              <w:rPr>
                <w:rFonts w:hint="eastAsia"/>
                <w:b/>
                <w:sz w:val="21"/>
                <w:szCs w:val="21"/>
              </w:rPr>
              <w:t>12</w:t>
            </w:r>
            <w:r>
              <w:rPr>
                <w:b/>
                <w:sz w:val="21"/>
                <w:szCs w:val="21"/>
              </w:rPr>
              <w:t xml:space="preserve"> </w:t>
            </w:r>
            <w:r>
              <w:rPr>
                <w:rFonts w:hint="eastAsia"/>
                <w:b/>
                <w:sz w:val="21"/>
                <w:szCs w:val="21"/>
              </w:rPr>
              <w:t>日</w:t>
            </w:r>
          </w:p>
          <w:p w14:paraId="38967992" w14:textId="77777777" w:rsidR="004C696F" w:rsidRDefault="004C696F">
            <w:pPr>
              <w:rPr>
                <w:sz w:val="21"/>
                <w:szCs w:val="21"/>
              </w:rPr>
            </w:pPr>
          </w:p>
        </w:tc>
      </w:tr>
      <w:tr w:rsidR="004C696F" w14:paraId="471C766F" w14:textId="77777777">
        <w:trPr>
          <w:trHeight w:val="603"/>
          <w:jc w:val="center"/>
        </w:trPr>
        <w:tc>
          <w:tcPr>
            <w:tcW w:w="3634" w:type="dxa"/>
            <w:tcBorders>
              <w:top w:val="nil"/>
              <w:left w:val="single" w:sz="4" w:space="0" w:color="auto"/>
              <w:bottom w:val="single" w:sz="4" w:space="0" w:color="auto"/>
              <w:right w:val="nil"/>
            </w:tcBorders>
            <w:vAlign w:val="center"/>
          </w:tcPr>
          <w:p w14:paraId="6A720174" w14:textId="77777777" w:rsidR="004C696F" w:rsidRDefault="004C696F">
            <w:pPr>
              <w:jc w:val="center"/>
              <w:rPr>
                <w:b/>
                <w:sz w:val="21"/>
                <w:szCs w:val="21"/>
              </w:rPr>
            </w:pPr>
          </w:p>
        </w:tc>
        <w:tc>
          <w:tcPr>
            <w:tcW w:w="1620" w:type="dxa"/>
            <w:tcBorders>
              <w:top w:val="nil"/>
              <w:left w:val="nil"/>
              <w:bottom w:val="single" w:sz="4" w:space="0" w:color="auto"/>
              <w:right w:val="nil"/>
            </w:tcBorders>
            <w:vAlign w:val="center"/>
          </w:tcPr>
          <w:p w14:paraId="32AE9FE0" w14:textId="77777777" w:rsidR="004C696F" w:rsidRDefault="004C696F">
            <w:pPr>
              <w:jc w:val="center"/>
              <w:rPr>
                <w:b/>
                <w:sz w:val="21"/>
                <w:szCs w:val="21"/>
              </w:rPr>
            </w:pPr>
          </w:p>
        </w:tc>
        <w:tc>
          <w:tcPr>
            <w:tcW w:w="1395" w:type="dxa"/>
            <w:tcBorders>
              <w:top w:val="nil"/>
              <w:left w:val="nil"/>
              <w:bottom w:val="single" w:sz="4" w:space="0" w:color="auto"/>
              <w:right w:val="single" w:sz="4" w:space="0" w:color="auto"/>
            </w:tcBorders>
            <w:vAlign w:val="center"/>
          </w:tcPr>
          <w:p w14:paraId="70381AF4" w14:textId="77777777" w:rsidR="004C696F" w:rsidRDefault="004C696F">
            <w:pPr>
              <w:ind w:firstLineChars="98" w:firstLine="206"/>
              <w:jc w:val="center"/>
              <w:rPr>
                <w:b/>
                <w:sz w:val="21"/>
                <w:szCs w:val="21"/>
              </w:rPr>
            </w:pPr>
          </w:p>
        </w:tc>
        <w:tc>
          <w:tcPr>
            <w:tcW w:w="1260" w:type="dxa"/>
            <w:tcBorders>
              <w:top w:val="single" w:sz="4" w:space="0" w:color="auto"/>
              <w:left w:val="single" w:sz="4" w:space="0" w:color="auto"/>
              <w:bottom w:val="single" w:sz="4" w:space="0" w:color="auto"/>
              <w:right w:val="single" w:sz="4" w:space="0" w:color="auto"/>
            </w:tcBorders>
            <w:vAlign w:val="center"/>
          </w:tcPr>
          <w:p w14:paraId="336F06E4" w14:textId="77777777" w:rsidR="004C696F" w:rsidRDefault="004C696F">
            <w:pPr>
              <w:jc w:val="center"/>
              <w:rPr>
                <w:b/>
                <w:sz w:val="21"/>
                <w:szCs w:val="21"/>
              </w:rPr>
            </w:pPr>
            <w:r>
              <w:rPr>
                <w:rFonts w:hint="eastAsia"/>
                <w:b/>
                <w:sz w:val="21"/>
                <w:szCs w:val="21"/>
              </w:rPr>
              <w:t>建议成绩</w:t>
            </w:r>
          </w:p>
        </w:tc>
        <w:tc>
          <w:tcPr>
            <w:tcW w:w="1229" w:type="dxa"/>
            <w:tcBorders>
              <w:top w:val="single" w:sz="4" w:space="0" w:color="auto"/>
              <w:left w:val="single" w:sz="4" w:space="0" w:color="auto"/>
              <w:bottom w:val="single" w:sz="4" w:space="0" w:color="auto"/>
              <w:right w:val="single" w:sz="4" w:space="0" w:color="auto"/>
            </w:tcBorders>
            <w:vAlign w:val="center"/>
          </w:tcPr>
          <w:p w14:paraId="4568233B" w14:textId="77777777" w:rsidR="004C696F" w:rsidRDefault="004C696F">
            <w:pPr>
              <w:jc w:val="center"/>
              <w:rPr>
                <w:b/>
                <w:sz w:val="21"/>
                <w:szCs w:val="21"/>
              </w:rPr>
            </w:pPr>
          </w:p>
        </w:tc>
      </w:tr>
    </w:tbl>
    <w:p w14:paraId="29F85EA9" w14:textId="77777777" w:rsidR="004C696F" w:rsidRDefault="004C696F"/>
    <w:sectPr w:rsidR="004C696F">
      <w:footerReference w:type="default" r:id="rId2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63CB7" w14:textId="77777777" w:rsidR="007E225E" w:rsidRDefault="007E225E" w:rsidP="007717A6">
      <w:r>
        <w:separator/>
      </w:r>
    </w:p>
  </w:endnote>
  <w:endnote w:type="continuationSeparator" w:id="0">
    <w:p w14:paraId="49C4CDDE" w14:textId="77777777" w:rsidR="007E225E" w:rsidRDefault="007E225E" w:rsidP="00771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7B089" w14:textId="62473237" w:rsidR="0031425A" w:rsidRPr="0031425A" w:rsidRDefault="0031425A" w:rsidP="0031425A">
    <w:pPr>
      <w:widowControl/>
      <w:jc w:val="left"/>
      <w:rPr>
        <w:rFonts w:eastAsia="Times New Roman" w:hint="eastAsia"/>
        <w:kern w:val="0"/>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A5807" w14:textId="77777777" w:rsidR="007E225E" w:rsidRDefault="007E225E" w:rsidP="007717A6">
      <w:r>
        <w:separator/>
      </w:r>
    </w:p>
  </w:footnote>
  <w:footnote w:type="continuationSeparator" w:id="0">
    <w:p w14:paraId="76482A51" w14:textId="77777777" w:rsidR="007E225E" w:rsidRDefault="007E225E" w:rsidP="007717A6">
      <w:r>
        <w:continuationSeparator/>
      </w:r>
    </w:p>
  </w:footnote>
  <w:footnote w:id="1">
    <w:p w14:paraId="68418520" w14:textId="43133DDF" w:rsidR="0031425A" w:rsidRDefault="0031425A">
      <w:pPr>
        <w:pStyle w:val="FootnoteText"/>
        <w:rPr>
          <w:rFonts w:hint="eastAsia"/>
        </w:rPr>
      </w:pPr>
      <w:r>
        <w:rPr>
          <w:rStyle w:val="FootnoteReference"/>
        </w:rPr>
        <w:footnoteRef/>
      </w:r>
      <w:r>
        <w:t xml:space="preserve"> </w:t>
      </w:r>
      <w:r w:rsidRPr="0031425A">
        <w:t xml:space="preserve">D. </w:t>
      </w:r>
      <w:proofErr w:type="spellStart"/>
      <w:r w:rsidRPr="0031425A">
        <w:t>Polančeć</w:t>
      </w:r>
      <w:proofErr w:type="spellEnd"/>
      <w:r w:rsidRPr="0031425A">
        <w:t xml:space="preserve">, I. </w:t>
      </w:r>
      <w:proofErr w:type="spellStart"/>
      <w:r w:rsidRPr="0031425A">
        <w:t>Mekterović</w:t>
      </w:r>
      <w:proofErr w:type="spellEnd"/>
      <w:r w:rsidRPr="0031425A">
        <w:t>. Developing MOBA games using the Unity game engine[C]// International Convention on Information and Communication Technology, Electronics and Microelectronics. IEEE, 2017:1510-1515.</w:t>
      </w:r>
    </w:p>
  </w:footnote>
  <w:footnote w:id="2">
    <w:p w14:paraId="71805922" w14:textId="5AAD4090" w:rsidR="00980233" w:rsidRDefault="00980233">
      <w:pPr>
        <w:pStyle w:val="FootnoteText"/>
        <w:rPr>
          <w:rFonts w:hint="eastAsia"/>
        </w:rPr>
      </w:pPr>
      <w:r>
        <w:rPr>
          <w:rStyle w:val="FootnoteReference"/>
        </w:rPr>
        <w:footnoteRef/>
      </w:r>
      <w:r>
        <w:t xml:space="preserve"> </w:t>
      </w:r>
      <w:proofErr w:type="spellStart"/>
      <w:r w:rsidR="00707D81" w:rsidRPr="00707D81">
        <w:t>Hagelback</w:t>
      </w:r>
      <w:proofErr w:type="spellEnd"/>
      <w:r w:rsidR="00707D81" w:rsidRPr="00707D81">
        <w:t xml:space="preserve"> J. Potential-field based navigation in StarCraft[C]// Computational Intelligence and Games. IEEE, 2012:388-393.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F0D88"/>
    <w:multiLevelType w:val="hybridMultilevel"/>
    <w:tmpl w:val="0C3A7CE0"/>
    <w:lvl w:ilvl="0" w:tplc="91EA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0B1A98"/>
    <w:multiLevelType w:val="hybridMultilevel"/>
    <w:tmpl w:val="042ECC86"/>
    <w:lvl w:ilvl="0" w:tplc="8FE265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3C4EC4"/>
    <w:multiLevelType w:val="hybridMultilevel"/>
    <w:tmpl w:val="AA40CAF6"/>
    <w:lvl w:ilvl="0" w:tplc="3F7E1966">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864CB8"/>
    <w:multiLevelType w:val="hybridMultilevel"/>
    <w:tmpl w:val="E9A6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9857D9"/>
    <w:multiLevelType w:val="hybridMultilevel"/>
    <w:tmpl w:val="FA844B60"/>
    <w:lvl w:ilvl="0" w:tplc="CAD02C4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1C29C4"/>
    <w:multiLevelType w:val="hybridMultilevel"/>
    <w:tmpl w:val="E788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F96F11"/>
    <w:multiLevelType w:val="hybridMultilevel"/>
    <w:tmpl w:val="879ABFFA"/>
    <w:lvl w:ilvl="0" w:tplc="359602AA">
      <w:start w:val="1"/>
      <w:numFmt w:val="japaneseCounting"/>
      <w:lvlText w:val="%1、"/>
      <w:lvlJc w:val="left"/>
      <w:pPr>
        <w:ind w:left="78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27206C"/>
    <w:multiLevelType w:val="hybridMultilevel"/>
    <w:tmpl w:val="00E21ADC"/>
    <w:lvl w:ilvl="0" w:tplc="03F4FF9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4C48B9"/>
    <w:multiLevelType w:val="hybridMultilevel"/>
    <w:tmpl w:val="08A6367E"/>
    <w:lvl w:ilvl="0" w:tplc="0DB8BB96">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4"/>
  </w:num>
  <w:num w:numId="5">
    <w:abstractNumId w:val="2"/>
  </w:num>
  <w:num w:numId="6">
    <w:abstractNumId w:val="0"/>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D69"/>
    <w:rsid w:val="0002227F"/>
    <w:rsid w:val="00022AF1"/>
    <w:rsid w:val="00031A0B"/>
    <w:rsid w:val="000445D3"/>
    <w:rsid w:val="00075FA0"/>
    <w:rsid w:val="00090200"/>
    <w:rsid w:val="000915BA"/>
    <w:rsid w:val="000A6104"/>
    <w:rsid w:val="000B2AC3"/>
    <w:rsid w:val="000B4FA7"/>
    <w:rsid w:val="000C7394"/>
    <w:rsid w:val="000D635A"/>
    <w:rsid w:val="000D6C0E"/>
    <w:rsid w:val="000E4BB7"/>
    <w:rsid w:val="000E610F"/>
    <w:rsid w:val="000F34B0"/>
    <w:rsid w:val="00105598"/>
    <w:rsid w:val="0012061A"/>
    <w:rsid w:val="00120C37"/>
    <w:rsid w:val="001249B0"/>
    <w:rsid w:val="00125B28"/>
    <w:rsid w:val="001263A2"/>
    <w:rsid w:val="00132C5C"/>
    <w:rsid w:val="00132F68"/>
    <w:rsid w:val="00142BD5"/>
    <w:rsid w:val="00152670"/>
    <w:rsid w:val="001579E2"/>
    <w:rsid w:val="00172A27"/>
    <w:rsid w:val="00176D67"/>
    <w:rsid w:val="00184693"/>
    <w:rsid w:val="0019088C"/>
    <w:rsid w:val="001A3B17"/>
    <w:rsid w:val="001A5F37"/>
    <w:rsid w:val="001A7009"/>
    <w:rsid w:val="001B406E"/>
    <w:rsid w:val="001C7D14"/>
    <w:rsid w:val="001D3107"/>
    <w:rsid w:val="001E0AAF"/>
    <w:rsid w:val="001E244D"/>
    <w:rsid w:val="001E3C50"/>
    <w:rsid w:val="001E7234"/>
    <w:rsid w:val="002015C1"/>
    <w:rsid w:val="0020363E"/>
    <w:rsid w:val="002048A1"/>
    <w:rsid w:val="002140E6"/>
    <w:rsid w:val="00215703"/>
    <w:rsid w:val="00217375"/>
    <w:rsid w:val="00220BC3"/>
    <w:rsid w:val="00221AE5"/>
    <w:rsid w:val="002260DE"/>
    <w:rsid w:val="0022740B"/>
    <w:rsid w:val="002328B9"/>
    <w:rsid w:val="002349DC"/>
    <w:rsid w:val="002441CB"/>
    <w:rsid w:val="00247FA7"/>
    <w:rsid w:val="00253223"/>
    <w:rsid w:val="0026382F"/>
    <w:rsid w:val="00273826"/>
    <w:rsid w:val="00283635"/>
    <w:rsid w:val="00286DF4"/>
    <w:rsid w:val="00294D43"/>
    <w:rsid w:val="00297D89"/>
    <w:rsid w:val="002A5DE3"/>
    <w:rsid w:val="002B5217"/>
    <w:rsid w:val="002C027D"/>
    <w:rsid w:val="002C49A7"/>
    <w:rsid w:val="002D2133"/>
    <w:rsid w:val="002D5EF7"/>
    <w:rsid w:val="002F273F"/>
    <w:rsid w:val="002F3256"/>
    <w:rsid w:val="0031425A"/>
    <w:rsid w:val="00321E67"/>
    <w:rsid w:val="00325E6C"/>
    <w:rsid w:val="00333914"/>
    <w:rsid w:val="003423B1"/>
    <w:rsid w:val="003513DF"/>
    <w:rsid w:val="003521B4"/>
    <w:rsid w:val="00353EBE"/>
    <w:rsid w:val="00364E9B"/>
    <w:rsid w:val="00366B59"/>
    <w:rsid w:val="0037129D"/>
    <w:rsid w:val="003723D4"/>
    <w:rsid w:val="003860CA"/>
    <w:rsid w:val="003934A1"/>
    <w:rsid w:val="0039728B"/>
    <w:rsid w:val="003A3823"/>
    <w:rsid w:val="003A6DED"/>
    <w:rsid w:val="003B16A9"/>
    <w:rsid w:val="003B3134"/>
    <w:rsid w:val="003B61AE"/>
    <w:rsid w:val="003C5143"/>
    <w:rsid w:val="003D75AE"/>
    <w:rsid w:val="003E46F6"/>
    <w:rsid w:val="003E6958"/>
    <w:rsid w:val="003F0753"/>
    <w:rsid w:val="003F52E9"/>
    <w:rsid w:val="00400E98"/>
    <w:rsid w:val="004018C8"/>
    <w:rsid w:val="0040337C"/>
    <w:rsid w:val="004033CD"/>
    <w:rsid w:val="0041033E"/>
    <w:rsid w:val="00410A1C"/>
    <w:rsid w:val="00411733"/>
    <w:rsid w:val="00412271"/>
    <w:rsid w:val="00412708"/>
    <w:rsid w:val="00414130"/>
    <w:rsid w:val="0041635D"/>
    <w:rsid w:val="00424D97"/>
    <w:rsid w:val="004350DB"/>
    <w:rsid w:val="00445F91"/>
    <w:rsid w:val="00452801"/>
    <w:rsid w:val="004637DE"/>
    <w:rsid w:val="004646F4"/>
    <w:rsid w:val="004659A3"/>
    <w:rsid w:val="00470752"/>
    <w:rsid w:val="00471554"/>
    <w:rsid w:val="00482227"/>
    <w:rsid w:val="0049142F"/>
    <w:rsid w:val="004C66F5"/>
    <w:rsid w:val="004C696F"/>
    <w:rsid w:val="004D0C16"/>
    <w:rsid w:val="004D3036"/>
    <w:rsid w:val="004E687A"/>
    <w:rsid w:val="004E7789"/>
    <w:rsid w:val="004F1250"/>
    <w:rsid w:val="004F2A14"/>
    <w:rsid w:val="004F595C"/>
    <w:rsid w:val="00503D50"/>
    <w:rsid w:val="0051100B"/>
    <w:rsid w:val="00511B23"/>
    <w:rsid w:val="00531F66"/>
    <w:rsid w:val="00535EDC"/>
    <w:rsid w:val="00556771"/>
    <w:rsid w:val="00556ED1"/>
    <w:rsid w:val="00560FE2"/>
    <w:rsid w:val="00562003"/>
    <w:rsid w:val="00562E2A"/>
    <w:rsid w:val="00566EE9"/>
    <w:rsid w:val="00570FDC"/>
    <w:rsid w:val="00571CD9"/>
    <w:rsid w:val="00592DD3"/>
    <w:rsid w:val="0059495E"/>
    <w:rsid w:val="005A3945"/>
    <w:rsid w:val="005A6F44"/>
    <w:rsid w:val="005B0A70"/>
    <w:rsid w:val="005B0DFD"/>
    <w:rsid w:val="005B5B46"/>
    <w:rsid w:val="005C26CE"/>
    <w:rsid w:val="005C3DBC"/>
    <w:rsid w:val="005C5540"/>
    <w:rsid w:val="005D60F2"/>
    <w:rsid w:val="005D7CDA"/>
    <w:rsid w:val="005E19CB"/>
    <w:rsid w:val="005E2B25"/>
    <w:rsid w:val="005E4B49"/>
    <w:rsid w:val="005E5763"/>
    <w:rsid w:val="00615634"/>
    <w:rsid w:val="00615A27"/>
    <w:rsid w:val="0061776E"/>
    <w:rsid w:val="00640097"/>
    <w:rsid w:val="006457D3"/>
    <w:rsid w:val="00646DDA"/>
    <w:rsid w:val="0066311D"/>
    <w:rsid w:val="00663578"/>
    <w:rsid w:val="00663A1B"/>
    <w:rsid w:val="00663BFF"/>
    <w:rsid w:val="006723ED"/>
    <w:rsid w:val="0067422D"/>
    <w:rsid w:val="00680B1B"/>
    <w:rsid w:val="00691ACD"/>
    <w:rsid w:val="006A2FFF"/>
    <w:rsid w:val="006A3AA1"/>
    <w:rsid w:val="006A5B6B"/>
    <w:rsid w:val="006A64B6"/>
    <w:rsid w:val="006A6AF2"/>
    <w:rsid w:val="006B009D"/>
    <w:rsid w:val="006B432C"/>
    <w:rsid w:val="006C0121"/>
    <w:rsid w:val="006D06BC"/>
    <w:rsid w:val="006D3B5F"/>
    <w:rsid w:val="006D5BFD"/>
    <w:rsid w:val="006D6A9C"/>
    <w:rsid w:val="006E0E0F"/>
    <w:rsid w:val="006E1383"/>
    <w:rsid w:val="006F092A"/>
    <w:rsid w:val="006F6544"/>
    <w:rsid w:val="006F715C"/>
    <w:rsid w:val="00701D2B"/>
    <w:rsid w:val="00707D81"/>
    <w:rsid w:val="00723610"/>
    <w:rsid w:val="00726F90"/>
    <w:rsid w:val="0073067A"/>
    <w:rsid w:val="007321D5"/>
    <w:rsid w:val="00735793"/>
    <w:rsid w:val="007400A6"/>
    <w:rsid w:val="007436C5"/>
    <w:rsid w:val="00745010"/>
    <w:rsid w:val="00750375"/>
    <w:rsid w:val="007509EF"/>
    <w:rsid w:val="0075250D"/>
    <w:rsid w:val="007651B1"/>
    <w:rsid w:val="00767E32"/>
    <w:rsid w:val="00770203"/>
    <w:rsid w:val="007717A6"/>
    <w:rsid w:val="00772C2B"/>
    <w:rsid w:val="0078344F"/>
    <w:rsid w:val="00792EE2"/>
    <w:rsid w:val="007A13D4"/>
    <w:rsid w:val="007A218C"/>
    <w:rsid w:val="007A32FB"/>
    <w:rsid w:val="007A7545"/>
    <w:rsid w:val="007B53C9"/>
    <w:rsid w:val="007B763F"/>
    <w:rsid w:val="007C15F7"/>
    <w:rsid w:val="007D1248"/>
    <w:rsid w:val="007E225E"/>
    <w:rsid w:val="007E22DC"/>
    <w:rsid w:val="007F6D6F"/>
    <w:rsid w:val="00805140"/>
    <w:rsid w:val="00810B06"/>
    <w:rsid w:val="00814B81"/>
    <w:rsid w:val="00817448"/>
    <w:rsid w:val="00820740"/>
    <w:rsid w:val="00820E0D"/>
    <w:rsid w:val="00823050"/>
    <w:rsid w:val="00830D2E"/>
    <w:rsid w:val="008519C9"/>
    <w:rsid w:val="00860BC7"/>
    <w:rsid w:val="00862651"/>
    <w:rsid w:val="00862B64"/>
    <w:rsid w:val="00865A30"/>
    <w:rsid w:val="00865E26"/>
    <w:rsid w:val="00880D30"/>
    <w:rsid w:val="00882632"/>
    <w:rsid w:val="008A1466"/>
    <w:rsid w:val="008A215E"/>
    <w:rsid w:val="008A5C66"/>
    <w:rsid w:val="008B7F30"/>
    <w:rsid w:val="008C1A2A"/>
    <w:rsid w:val="008C249F"/>
    <w:rsid w:val="008C384F"/>
    <w:rsid w:val="008C4198"/>
    <w:rsid w:val="008C5EFE"/>
    <w:rsid w:val="008C7EE6"/>
    <w:rsid w:val="008D35DB"/>
    <w:rsid w:val="008D7D7A"/>
    <w:rsid w:val="008E75E1"/>
    <w:rsid w:val="008F7BB9"/>
    <w:rsid w:val="009063E5"/>
    <w:rsid w:val="00907AB6"/>
    <w:rsid w:val="00927592"/>
    <w:rsid w:val="0093120A"/>
    <w:rsid w:val="00933A0C"/>
    <w:rsid w:val="00946819"/>
    <w:rsid w:val="00947269"/>
    <w:rsid w:val="00952E7C"/>
    <w:rsid w:val="00955D08"/>
    <w:rsid w:val="00956503"/>
    <w:rsid w:val="0095797A"/>
    <w:rsid w:val="0096149A"/>
    <w:rsid w:val="00970336"/>
    <w:rsid w:val="00976F2A"/>
    <w:rsid w:val="00980233"/>
    <w:rsid w:val="00984E2B"/>
    <w:rsid w:val="009878D9"/>
    <w:rsid w:val="00987DC5"/>
    <w:rsid w:val="009906EC"/>
    <w:rsid w:val="009A0362"/>
    <w:rsid w:val="009A2AFD"/>
    <w:rsid w:val="009A4021"/>
    <w:rsid w:val="009B5608"/>
    <w:rsid w:val="009C0A34"/>
    <w:rsid w:val="009D72B0"/>
    <w:rsid w:val="009E17DE"/>
    <w:rsid w:val="009E6F59"/>
    <w:rsid w:val="009F679E"/>
    <w:rsid w:val="00A162E6"/>
    <w:rsid w:val="00A21B65"/>
    <w:rsid w:val="00A22565"/>
    <w:rsid w:val="00A25EC6"/>
    <w:rsid w:val="00A30F1D"/>
    <w:rsid w:val="00A3235A"/>
    <w:rsid w:val="00A32555"/>
    <w:rsid w:val="00A4117C"/>
    <w:rsid w:val="00A448B1"/>
    <w:rsid w:val="00A46AFE"/>
    <w:rsid w:val="00A46CD0"/>
    <w:rsid w:val="00A61918"/>
    <w:rsid w:val="00A65845"/>
    <w:rsid w:val="00A73207"/>
    <w:rsid w:val="00A87EED"/>
    <w:rsid w:val="00A90209"/>
    <w:rsid w:val="00A93F1C"/>
    <w:rsid w:val="00A96AAE"/>
    <w:rsid w:val="00AA7A97"/>
    <w:rsid w:val="00AA7C1C"/>
    <w:rsid w:val="00AB182D"/>
    <w:rsid w:val="00AB3238"/>
    <w:rsid w:val="00AD12F6"/>
    <w:rsid w:val="00AD1476"/>
    <w:rsid w:val="00AD162D"/>
    <w:rsid w:val="00AD3342"/>
    <w:rsid w:val="00AD3373"/>
    <w:rsid w:val="00AD4958"/>
    <w:rsid w:val="00AE0EF9"/>
    <w:rsid w:val="00B07B35"/>
    <w:rsid w:val="00B11467"/>
    <w:rsid w:val="00B140E8"/>
    <w:rsid w:val="00B17BA2"/>
    <w:rsid w:val="00B17D24"/>
    <w:rsid w:val="00B2465E"/>
    <w:rsid w:val="00B3025D"/>
    <w:rsid w:val="00B326A0"/>
    <w:rsid w:val="00B50727"/>
    <w:rsid w:val="00B50B97"/>
    <w:rsid w:val="00B526E8"/>
    <w:rsid w:val="00B627A7"/>
    <w:rsid w:val="00B650BE"/>
    <w:rsid w:val="00B65657"/>
    <w:rsid w:val="00B67673"/>
    <w:rsid w:val="00B8541F"/>
    <w:rsid w:val="00B94E06"/>
    <w:rsid w:val="00BB7896"/>
    <w:rsid w:val="00BC30BE"/>
    <w:rsid w:val="00BD0DF5"/>
    <w:rsid w:val="00BD4278"/>
    <w:rsid w:val="00BE08EB"/>
    <w:rsid w:val="00BF2BB4"/>
    <w:rsid w:val="00BF55C4"/>
    <w:rsid w:val="00C0425E"/>
    <w:rsid w:val="00C10654"/>
    <w:rsid w:val="00C1334C"/>
    <w:rsid w:val="00C16D96"/>
    <w:rsid w:val="00C21387"/>
    <w:rsid w:val="00C27A72"/>
    <w:rsid w:val="00C34C46"/>
    <w:rsid w:val="00C35037"/>
    <w:rsid w:val="00C356A2"/>
    <w:rsid w:val="00C40A17"/>
    <w:rsid w:val="00C54A87"/>
    <w:rsid w:val="00C57C44"/>
    <w:rsid w:val="00C66AEA"/>
    <w:rsid w:val="00C67213"/>
    <w:rsid w:val="00C73A1F"/>
    <w:rsid w:val="00C81938"/>
    <w:rsid w:val="00C82BA7"/>
    <w:rsid w:val="00C83705"/>
    <w:rsid w:val="00C86388"/>
    <w:rsid w:val="00C86875"/>
    <w:rsid w:val="00C878CA"/>
    <w:rsid w:val="00C93ABD"/>
    <w:rsid w:val="00C945F5"/>
    <w:rsid w:val="00C97124"/>
    <w:rsid w:val="00CB7B47"/>
    <w:rsid w:val="00CC0341"/>
    <w:rsid w:val="00CC6AEF"/>
    <w:rsid w:val="00CD71CC"/>
    <w:rsid w:val="00CE1F58"/>
    <w:rsid w:val="00D0248A"/>
    <w:rsid w:val="00D11321"/>
    <w:rsid w:val="00D11DE4"/>
    <w:rsid w:val="00D20549"/>
    <w:rsid w:val="00D216DA"/>
    <w:rsid w:val="00D3088B"/>
    <w:rsid w:val="00D31E1B"/>
    <w:rsid w:val="00D32B4F"/>
    <w:rsid w:val="00D337BD"/>
    <w:rsid w:val="00D402BD"/>
    <w:rsid w:val="00D41DAE"/>
    <w:rsid w:val="00D475D8"/>
    <w:rsid w:val="00D478A2"/>
    <w:rsid w:val="00D51861"/>
    <w:rsid w:val="00D5534B"/>
    <w:rsid w:val="00D61621"/>
    <w:rsid w:val="00D627B2"/>
    <w:rsid w:val="00D62B49"/>
    <w:rsid w:val="00D64F0E"/>
    <w:rsid w:val="00D7681D"/>
    <w:rsid w:val="00D84223"/>
    <w:rsid w:val="00D85018"/>
    <w:rsid w:val="00D90EEC"/>
    <w:rsid w:val="00D94129"/>
    <w:rsid w:val="00D948A4"/>
    <w:rsid w:val="00D96035"/>
    <w:rsid w:val="00DA2C11"/>
    <w:rsid w:val="00DA3B6D"/>
    <w:rsid w:val="00DA7010"/>
    <w:rsid w:val="00DC2230"/>
    <w:rsid w:val="00DC7BB6"/>
    <w:rsid w:val="00DE2D93"/>
    <w:rsid w:val="00DE34F6"/>
    <w:rsid w:val="00DF1777"/>
    <w:rsid w:val="00DF2E56"/>
    <w:rsid w:val="00DF679D"/>
    <w:rsid w:val="00DF78BA"/>
    <w:rsid w:val="00E0180F"/>
    <w:rsid w:val="00E15C83"/>
    <w:rsid w:val="00E22AE2"/>
    <w:rsid w:val="00E24CE6"/>
    <w:rsid w:val="00E34BCC"/>
    <w:rsid w:val="00E35407"/>
    <w:rsid w:val="00E3605E"/>
    <w:rsid w:val="00E37528"/>
    <w:rsid w:val="00E41032"/>
    <w:rsid w:val="00E42549"/>
    <w:rsid w:val="00E45D2B"/>
    <w:rsid w:val="00E535CF"/>
    <w:rsid w:val="00E53958"/>
    <w:rsid w:val="00E544FD"/>
    <w:rsid w:val="00E54D2E"/>
    <w:rsid w:val="00E5549C"/>
    <w:rsid w:val="00E62F0C"/>
    <w:rsid w:val="00E63D59"/>
    <w:rsid w:val="00E67592"/>
    <w:rsid w:val="00E70ABA"/>
    <w:rsid w:val="00E74EAE"/>
    <w:rsid w:val="00E805B8"/>
    <w:rsid w:val="00E80953"/>
    <w:rsid w:val="00E812F4"/>
    <w:rsid w:val="00E90AB7"/>
    <w:rsid w:val="00E91F91"/>
    <w:rsid w:val="00EA02AE"/>
    <w:rsid w:val="00EA3766"/>
    <w:rsid w:val="00EA60CD"/>
    <w:rsid w:val="00EB42E6"/>
    <w:rsid w:val="00EC0DFE"/>
    <w:rsid w:val="00ED3B39"/>
    <w:rsid w:val="00ED6CE1"/>
    <w:rsid w:val="00ED76D2"/>
    <w:rsid w:val="00EE342E"/>
    <w:rsid w:val="00EE48BD"/>
    <w:rsid w:val="00EE5996"/>
    <w:rsid w:val="00EF3FBC"/>
    <w:rsid w:val="00EF62D7"/>
    <w:rsid w:val="00EF6DFD"/>
    <w:rsid w:val="00F14887"/>
    <w:rsid w:val="00F202F6"/>
    <w:rsid w:val="00F37C05"/>
    <w:rsid w:val="00F47041"/>
    <w:rsid w:val="00F4739B"/>
    <w:rsid w:val="00F61CF2"/>
    <w:rsid w:val="00F70E73"/>
    <w:rsid w:val="00F7355D"/>
    <w:rsid w:val="00F82B19"/>
    <w:rsid w:val="00F87EB6"/>
    <w:rsid w:val="00F96EBB"/>
    <w:rsid w:val="00FA0434"/>
    <w:rsid w:val="00FA09A0"/>
    <w:rsid w:val="00FA0C0E"/>
    <w:rsid w:val="00FA5B03"/>
    <w:rsid w:val="00FC3F7E"/>
    <w:rsid w:val="00FD030B"/>
    <w:rsid w:val="00FD0C9F"/>
    <w:rsid w:val="00FD4A69"/>
    <w:rsid w:val="00FE2969"/>
    <w:rsid w:val="00FF4CE5"/>
    <w:rsid w:val="00FF4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ACD675E"/>
  <w14:defaultImageDpi w14:val="32767"/>
  <w15:chartTrackingRefBased/>
  <w15:docId w15:val="{BA1C5A58-4712-4513-86D6-7040E4D3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jc w:val="both"/>
    </w:pPr>
    <w:rPr>
      <w:kern w:val="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考核表填写"/>
    <w:basedOn w:val="Normal"/>
    <w:pPr>
      <w:ind w:firstLine="425"/>
    </w:pPr>
  </w:style>
  <w:style w:type="paragraph" w:styleId="Date">
    <w:name w:val="Date"/>
    <w:basedOn w:val="Normal"/>
    <w:next w:val="Normal"/>
    <w:pPr>
      <w:ind w:leftChars="2500" w:left="100"/>
    </w:pPr>
  </w:style>
  <w:style w:type="paragraph" w:styleId="Header">
    <w:name w:val="header"/>
    <w:basedOn w:val="Normal"/>
    <w:link w:val="HeaderChar"/>
    <w:rsid w:val="007717A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7717A6"/>
    <w:rPr>
      <w:kern w:val="2"/>
      <w:sz w:val="18"/>
      <w:szCs w:val="18"/>
    </w:rPr>
  </w:style>
  <w:style w:type="paragraph" w:styleId="Footer">
    <w:name w:val="footer"/>
    <w:basedOn w:val="Normal"/>
    <w:link w:val="FooterChar"/>
    <w:uiPriority w:val="99"/>
    <w:rsid w:val="007717A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717A6"/>
    <w:rPr>
      <w:kern w:val="2"/>
      <w:sz w:val="18"/>
      <w:szCs w:val="18"/>
    </w:rPr>
  </w:style>
  <w:style w:type="paragraph" w:styleId="ListParagraph">
    <w:name w:val="List Paragraph"/>
    <w:basedOn w:val="Normal"/>
    <w:uiPriority w:val="34"/>
    <w:qFormat/>
    <w:rsid w:val="00253223"/>
    <w:pPr>
      <w:ind w:left="720"/>
      <w:contextualSpacing/>
    </w:pPr>
  </w:style>
  <w:style w:type="character" w:styleId="PlaceholderText">
    <w:name w:val="Placeholder Text"/>
    <w:basedOn w:val="DefaultParagraphFont"/>
    <w:uiPriority w:val="99"/>
    <w:semiHidden/>
    <w:rsid w:val="00D94129"/>
    <w:rPr>
      <w:color w:val="808080"/>
    </w:rPr>
  </w:style>
  <w:style w:type="paragraph" w:styleId="Caption">
    <w:name w:val="caption"/>
    <w:basedOn w:val="Normal"/>
    <w:next w:val="Normal"/>
    <w:unhideWhenUsed/>
    <w:qFormat/>
    <w:rsid w:val="0031425A"/>
    <w:pPr>
      <w:spacing w:after="200"/>
    </w:pPr>
    <w:rPr>
      <w:i/>
      <w:iCs/>
      <w:color w:val="44546A" w:themeColor="text2"/>
      <w:sz w:val="18"/>
      <w:szCs w:val="18"/>
    </w:rPr>
  </w:style>
  <w:style w:type="paragraph" w:styleId="EndnoteText">
    <w:name w:val="endnote text"/>
    <w:basedOn w:val="Normal"/>
    <w:link w:val="EndnoteTextChar"/>
    <w:rsid w:val="0031425A"/>
    <w:rPr>
      <w:szCs w:val="24"/>
    </w:rPr>
  </w:style>
  <w:style w:type="character" w:customStyle="1" w:styleId="EndnoteTextChar">
    <w:name w:val="Endnote Text Char"/>
    <w:basedOn w:val="DefaultParagraphFont"/>
    <w:link w:val="EndnoteText"/>
    <w:rsid w:val="0031425A"/>
    <w:rPr>
      <w:kern w:val="2"/>
      <w:sz w:val="24"/>
      <w:szCs w:val="24"/>
    </w:rPr>
  </w:style>
  <w:style w:type="character" w:styleId="EndnoteReference">
    <w:name w:val="endnote reference"/>
    <w:basedOn w:val="DefaultParagraphFont"/>
    <w:rsid w:val="0031425A"/>
    <w:rPr>
      <w:vertAlign w:val="superscript"/>
    </w:rPr>
  </w:style>
  <w:style w:type="paragraph" w:styleId="FootnoteText">
    <w:name w:val="footnote text"/>
    <w:basedOn w:val="Normal"/>
    <w:link w:val="FootnoteTextChar"/>
    <w:rsid w:val="0031425A"/>
    <w:rPr>
      <w:szCs w:val="24"/>
    </w:rPr>
  </w:style>
  <w:style w:type="character" w:customStyle="1" w:styleId="FootnoteTextChar">
    <w:name w:val="Footnote Text Char"/>
    <w:basedOn w:val="DefaultParagraphFont"/>
    <w:link w:val="FootnoteText"/>
    <w:rsid w:val="0031425A"/>
    <w:rPr>
      <w:kern w:val="2"/>
      <w:sz w:val="24"/>
      <w:szCs w:val="24"/>
    </w:rPr>
  </w:style>
  <w:style w:type="character" w:styleId="FootnoteReference">
    <w:name w:val="footnote reference"/>
    <w:basedOn w:val="DefaultParagraphFont"/>
    <w:rsid w:val="003142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5671">
      <w:bodyDiv w:val="1"/>
      <w:marLeft w:val="0"/>
      <w:marRight w:val="0"/>
      <w:marTop w:val="0"/>
      <w:marBottom w:val="0"/>
      <w:divBdr>
        <w:top w:val="none" w:sz="0" w:space="0" w:color="auto"/>
        <w:left w:val="none" w:sz="0" w:space="0" w:color="auto"/>
        <w:bottom w:val="none" w:sz="0" w:space="0" w:color="auto"/>
        <w:right w:val="none" w:sz="0" w:space="0" w:color="auto"/>
      </w:divBdr>
    </w:div>
    <w:div w:id="268968765">
      <w:bodyDiv w:val="1"/>
      <w:marLeft w:val="0"/>
      <w:marRight w:val="0"/>
      <w:marTop w:val="0"/>
      <w:marBottom w:val="0"/>
      <w:divBdr>
        <w:top w:val="none" w:sz="0" w:space="0" w:color="auto"/>
        <w:left w:val="none" w:sz="0" w:space="0" w:color="auto"/>
        <w:bottom w:val="none" w:sz="0" w:space="0" w:color="auto"/>
        <w:right w:val="none" w:sz="0" w:space="0" w:color="auto"/>
      </w:divBdr>
    </w:div>
    <w:div w:id="455031097">
      <w:bodyDiv w:val="1"/>
      <w:marLeft w:val="0"/>
      <w:marRight w:val="0"/>
      <w:marTop w:val="0"/>
      <w:marBottom w:val="0"/>
      <w:divBdr>
        <w:top w:val="none" w:sz="0" w:space="0" w:color="auto"/>
        <w:left w:val="none" w:sz="0" w:space="0" w:color="auto"/>
        <w:bottom w:val="none" w:sz="0" w:space="0" w:color="auto"/>
        <w:right w:val="none" w:sz="0" w:space="0" w:color="auto"/>
      </w:divBdr>
    </w:div>
    <w:div w:id="495805273">
      <w:bodyDiv w:val="1"/>
      <w:marLeft w:val="0"/>
      <w:marRight w:val="0"/>
      <w:marTop w:val="0"/>
      <w:marBottom w:val="0"/>
      <w:divBdr>
        <w:top w:val="none" w:sz="0" w:space="0" w:color="auto"/>
        <w:left w:val="none" w:sz="0" w:space="0" w:color="auto"/>
        <w:bottom w:val="none" w:sz="0" w:space="0" w:color="auto"/>
        <w:right w:val="none" w:sz="0" w:space="0" w:color="auto"/>
      </w:divBdr>
    </w:div>
    <w:div w:id="753092351">
      <w:bodyDiv w:val="1"/>
      <w:marLeft w:val="0"/>
      <w:marRight w:val="0"/>
      <w:marTop w:val="0"/>
      <w:marBottom w:val="0"/>
      <w:divBdr>
        <w:top w:val="none" w:sz="0" w:space="0" w:color="auto"/>
        <w:left w:val="none" w:sz="0" w:space="0" w:color="auto"/>
        <w:bottom w:val="none" w:sz="0" w:space="0" w:color="auto"/>
        <w:right w:val="none" w:sz="0" w:space="0" w:color="auto"/>
      </w:divBdr>
    </w:div>
    <w:div w:id="975792989">
      <w:bodyDiv w:val="1"/>
      <w:marLeft w:val="0"/>
      <w:marRight w:val="0"/>
      <w:marTop w:val="0"/>
      <w:marBottom w:val="0"/>
      <w:divBdr>
        <w:top w:val="none" w:sz="0" w:space="0" w:color="auto"/>
        <w:left w:val="none" w:sz="0" w:space="0" w:color="auto"/>
        <w:bottom w:val="none" w:sz="0" w:space="0" w:color="auto"/>
        <w:right w:val="none" w:sz="0" w:space="0" w:color="auto"/>
      </w:divBdr>
    </w:div>
    <w:div w:id="1487168651">
      <w:bodyDiv w:val="1"/>
      <w:marLeft w:val="0"/>
      <w:marRight w:val="0"/>
      <w:marTop w:val="0"/>
      <w:marBottom w:val="0"/>
      <w:divBdr>
        <w:top w:val="none" w:sz="0" w:space="0" w:color="auto"/>
        <w:left w:val="none" w:sz="0" w:space="0" w:color="auto"/>
        <w:bottom w:val="none" w:sz="0" w:space="0" w:color="auto"/>
        <w:right w:val="none" w:sz="0" w:space="0" w:color="auto"/>
      </w:divBdr>
    </w:div>
    <w:div w:id="1619289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C7157A72-7E3B-C748-A82D-DD877A435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Work File D_573630649.tmp</Template>
  <TotalTime>1840</TotalTime>
  <Pages>20</Pages>
  <Words>2359</Words>
  <Characters>13447</Characters>
  <Application>Microsoft Macintosh Word</Application>
  <DocSecurity>0</DocSecurity>
  <PresentationFormat/>
  <Lines>112</Lines>
  <Paragraphs>31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毕业设计（论文）外文文献翻译要求</vt:lpstr>
    </vt:vector>
  </TitlesOfParts>
  <Manager/>
  <Company>hziee</Company>
  <LinksUpToDate>false</LinksUpToDate>
  <CharactersWithSpaces>15775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毕业设计（论文）外文文献翻译要求</dc:title>
  <dc:subject/>
  <dc:creator>wy</dc:creator>
  <cp:keywords/>
  <dc:description/>
  <cp:lastModifiedBy>Aalboe, Tonia (taalboe@student.cccs.edu)</cp:lastModifiedBy>
  <cp:revision>75</cp:revision>
  <dcterms:created xsi:type="dcterms:W3CDTF">2018-02-03T08:02:00Z</dcterms:created>
  <dcterms:modified xsi:type="dcterms:W3CDTF">2018-03-13T04:43:00Z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